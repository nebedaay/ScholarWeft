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5.xml" ContentType="application/vnd.openxmlformats-officedocument.wordprocessingml.head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B287483" w14:textId="146529CA" w:rsidR="00DE2936" w:rsidRDefault="008E11D0" w:rsidP="00DE2936">
      <w:pPr>
        <w:pStyle w:val="Title"/>
        <w:tabs>
          <w:tab w:val="left" w:pos="2463"/>
        </w:tabs>
      </w:pPr>
      <w:r>
        <w:t>This Is the Book’s Title</w:t>
      </w:r>
    </w:p>
    <w:p w14:paraId="572D6AA9" w14:textId="079B523F" w:rsidR="0017351E" w:rsidRPr="002627B9" w:rsidRDefault="008E11D0" w:rsidP="00DE2936">
      <w:pPr>
        <w:pStyle w:val="Subtitle"/>
      </w:pPr>
      <w:r>
        <w:t>This is the Subtitle</w:t>
      </w:r>
    </w:p>
    <w:p w14:paraId="0EDB6D5F" w14:textId="22F3EB03" w:rsidR="008E11D0" w:rsidRDefault="00817747" w:rsidP="00DE2936">
      <w:pPr>
        <w:pStyle w:val="BodyText"/>
        <w:jc w:val="center"/>
      </w:pPr>
      <w:fldSimple w:instr=" AUTHOR  \* MERGEFORMAT ">
        <w:r>
          <w:rPr>
            <w:noProof/>
          </w:rPr>
          <w:t>First M. Last</w:t>
        </w:r>
      </w:fldSimple>
    </w:p>
    <w:p w14:paraId="78AF8575" w14:textId="6CAEF434" w:rsidR="00DE2936" w:rsidRDefault="00DE2936" w:rsidP="00DE2936">
      <w:pPr>
        <w:pStyle w:val="BodyText"/>
        <w:jc w:val="center"/>
      </w:pPr>
      <w:r>
        <w:t>Date</w:t>
      </w:r>
    </w:p>
    <w:p w14:paraId="34FF0647" w14:textId="77777777" w:rsidR="00BA70D0" w:rsidRDefault="00BA70D0" w:rsidP="00892414">
      <w:pPr>
        <w:pStyle w:val="Abstractkeywordsheading"/>
      </w:pPr>
      <w:r w:rsidRPr="00BA70D0">
        <w:t>Abstract</w:t>
      </w:r>
    </w:p>
    <w:p w14:paraId="11B805F6" w14:textId="32F03ACB" w:rsidR="008E11D0" w:rsidRDefault="008E11D0" w:rsidP="008E11D0">
      <w:pPr>
        <w:pStyle w:val="BodyText"/>
      </w:pPr>
      <w:r>
        <w:t>This is the abstract, from the “abstract” property.</w:t>
      </w:r>
    </w:p>
    <w:p w14:paraId="71EAE6ED" w14:textId="12C390AA" w:rsidR="008E11D0" w:rsidRDefault="008E11D0" w:rsidP="008E11D0">
      <w:pPr>
        <w:pStyle w:val="Abstractkeywordsheading"/>
      </w:pPr>
      <w:r>
        <w:t>Note</w:t>
      </w:r>
    </w:p>
    <w:p w14:paraId="0C8DDD53" w14:textId="06A57A5D" w:rsidR="008E11D0" w:rsidRPr="008E11D0" w:rsidRDefault="008E11D0" w:rsidP="008E11D0">
      <w:pPr>
        <w:pStyle w:val="BodyText"/>
      </w:pPr>
      <w:r>
        <w:t>Content from the “note” property.</w:t>
      </w:r>
    </w:p>
    <w:p w14:paraId="1D199BA9" w14:textId="77777777" w:rsidR="00DE2936" w:rsidRPr="00DE2936" w:rsidRDefault="00DE2936" w:rsidP="00DE2936">
      <w:pPr>
        <w:pStyle w:val="BodyText"/>
        <w:rPr>
          <w:lang w:val="en-CA"/>
        </w:rPr>
      </w:pPr>
    </w:p>
    <w:p w14:paraId="46380EA0" w14:textId="3CAA9541" w:rsidR="00DE2936" w:rsidRPr="00DE2936" w:rsidRDefault="00DE2936" w:rsidP="00DE2936">
      <w:pPr>
        <w:pStyle w:val="BodyText"/>
        <w:rPr>
          <w:lang w:val="en-CA"/>
        </w:rPr>
        <w:sectPr w:rsidR="00DE2936" w:rsidRPr="00DE2936" w:rsidSect="008E11D0">
          <w:headerReference w:type="even" r:id="rId7"/>
          <w:footerReference w:type="even" r:id="rId8"/>
          <w:footerReference w:type="default" r:id="rId9"/>
          <w:footerReference w:type="first" r:id="rId10"/>
          <w:footnotePr>
            <w:pos w:val="beneathText"/>
          </w:footnotePr>
          <w:endnotePr>
            <w:numFmt w:val="decimal"/>
            <w:numRestart w:val="eachSect"/>
          </w:endnotePr>
          <w:pgSz w:w="12240" w:h="15840"/>
          <w:pgMar w:top="1440" w:right="1440" w:bottom="1236" w:left="1440" w:header="567" w:footer="374" w:gutter="0"/>
          <w:cols w:space="708"/>
          <w:titlePg/>
          <w:docGrid w:linePitch="360"/>
        </w:sectPr>
      </w:pPr>
    </w:p>
    <w:p w14:paraId="7E7739C3" w14:textId="70EBDA8B" w:rsidR="00DE2936" w:rsidRDefault="00DE2936" w:rsidP="00486BB6">
      <w:pPr>
        <w:pStyle w:val="Heading1-excludefromTOC"/>
      </w:pPr>
      <w:r>
        <w:lastRenderedPageBreak/>
        <w:t>Table of Contents</w:t>
      </w:r>
    </w:p>
    <w:p w14:paraId="64AC00BA" w14:textId="44E69967" w:rsidR="008E6698" w:rsidRDefault="00DE2936">
      <w:pPr>
        <w:pStyle w:val="TOC1"/>
        <w:tabs>
          <w:tab w:val="right" w:pos="9350"/>
        </w:tabs>
        <w:rPr>
          <w:rFonts w:eastAsiaTheme="minorEastAsia" w:cstheme="minorBidi"/>
          <w:b/>
          <w:bCs w:val="0"/>
          <w:noProof/>
          <w:sz w:val="24"/>
          <w:lang w:val="en-CA"/>
        </w:rPr>
      </w:pPr>
      <w:r>
        <w:rPr>
          <w:b/>
          <w:lang w:val="en-CA"/>
        </w:rPr>
        <w:fldChar w:fldCharType="begin"/>
      </w:r>
      <w:r>
        <w:rPr>
          <w:lang w:val="en-CA"/>
        </w:rPr>
        <w:instrText xml:space="preserve"> TOC \o "2-2" \h \z \t "Heading 1,1" </w:instrText>
      </w:r>
      <w:r>
        <w:rPr>
          <w:b/>
          <w:lang w:val="en-CA"/>
        </w:rPr>
        <w:fldChar w:fldCharType="separate"/>
      </w:r>
      <w:hyperlink w:anchor="_Toc237446688" w:history="1">
        <w:r w:rsidR="008E6698" w:rsidRPr="00A60BAA">
          <w:rPr>
            <w:rStyle w:val="Hyperlink"/>
            <w:noProof/>
            <w:lang w:val="en-CA"/>
          </w:rPr>
          <w:t>Table of Figures</w:t>
        </w:r>
        <w:r w:rsidR="008E6698">
          <w:rPr>
            <w:noProof/>
            <w:webHidden/>
          </w:rPr>
          <w:tab/>
        </w:r>
        <w:r w:rsidR="008E6698">
          <w:rPr>
            <w:noProof/>
            <w:webHidden/>
          </w:rPr>
          <w:fldChar w:fldCharType="begin"/>
        </w:r>
        <w:r w:rsidR="008E6698">
          <w:rPr>
            <w:noProof/>
            <w:webHidden/>
          </w:rPr>
          <w:instrText xml:space="preserve"> PAGEREF _Toc237446688 \h </w:instrText>
        </w:r>
        <w:r w:rsidR="008E6698">
          <w:rPr>
            <w:noProof/>
            <w:webHidden/>
          </w:rPr>
        </w:r>
        <w:r w:rsidR="008E6698">
          <w:rPr>
            <w:noProof/>
            <w:webHidden/>
          </w:rPr>
          <w:fldChar w:fldCharType="separate"/>
        </w:r>
        <w:r w:rsidR="008E6698">
          <w:rPr>
            <w:noProof/>
            <w:webHidden/>
          </w:rPr>
          <w:t>iv</w:t>
        </w:r>
        <w:r w:rsidR="008E6698">
          <w:rPr>
            <w:noProof/>
            <w:webHidden/>
          </w:rPr>
          <w:fldChar w:fldCharType="end"/>
        </w:r>
      </w:hyperlink>
    </w:p>
    <w:p w14:paraId="35A4BE21" w14:textId="24171418" w:rsidR="008E6698" w:rsidRDefault="008E6698">
      <w:pPr>
        <w:pStyle w:val="TOC1"/>
        <w:tabs>
          <w:tab w:val="right" w:pos="9350"/>
        </w:tabs>
        <w:rPr>
          <w:rFonts w:eastAsiaTheme="minorEastAsia" w:cstheme="minorBidi"/>
          <w:b/>
          <w:bCs w:val="0"/>
          <w:noProof/>
          <w:sz w:val="24"/>
          <w:lang w:val="en-CA"/>
        </w:rPr>
      </w:pPr>
      <w:hyperlink w:anchor="_Toc237446689" w:history="1">
        <w:r w:rsidRPr="00A60BAA">
          <w:rPr>
            <w:rStyle w:val="Hyperlink"/>
            <w:noProof/>
          </w:rPr>
          <w:t>Preface</w:t>
        </w:r>
        <w:r>
          <w:rPr>
            <w:noProof/>
            <w:webHidden/>
          </w:rPr>
          <w:tab/>
        </w:r>
        <w:r>
          <w:rPr>
            <w:noProof/>
            <w:webHidden/>
          </w:rPr>
          <w:fldChar w:fldCharType="begin"/>
        </w:r>
        <w:r>
          <w:rPr>
            <w:noProof/>
            <w:webHidden/>
          </w:rPr>
          <w:instrText xml:space="preserve"> PAGEREF _Toc237446689 \h </w:instrText>
        </w:r>
        <w:r>
          <w:rPr>
            <w:noProof/>
            <w:webHidden/>
          </w:rPr>
        </w:r>
        <w:r>
          <w:rPr>
            <w:noProof/>
            <w:webHidden/>
          </w:rPr>
          <w:fldChar w:fldCharType="separate"/>
        </w:r>
        <w:r>
          <w:rPr>
            <w:noProof/>
            <w:webHidden/>
          </w:rPr>
          <w:t>v</w:t>
        </w:r>
        <w:r>
          <w:rPr>
            <w:noProof/>
            <w:webHidden/>
          </w:rPr>
          <w:fldChar w:fldCharType="end"/>
        </w:r>
      </w:hyperlink>
    </w:p>
    <w:p w14:paraId="0C1EDAAC" w14:textId="28D6EC91" w:rsidR="008E6698" w:rsidRDefault="008E6698">
      <w:pPr>
        <w:pStyle w:val="TOC1"/>
        <w:tabs>
          <w:tab w:val="right" w:pos="9350"/>
        </w:tabs>
        <w:rPr>
          <w:rFonts w:eastAsiaTheme="minorEastAsia" w:cstheme="minorBidi"/>
          <w:b/>
          <w:bCs w:val="0"/>
          <w:noProof/>
          <w:sz w:val="24"/>
          <w:lang w:val="en-CA"/>
        </w:rPr>
      </w:pPr>
      <w:hyperlink w:anchor="_Toc237446690" w:history="1">
        <w:r w:rsidRPr="00A60BAA">
          <w:rPr>
            <w:rStyle w:val="Hyperlink"/>
            <w:noProof/>
            <w:lang w:val="en-CA"/>
          </w:rPr>
          <w:t>Introduction</w:t>
        </w:r>
        <w:r>
          <w:rPr>
            <w:noProof/>
            <w:webHidden/>
          </w:rPr>
          <w:tab/>
        </w:r>
        <w:r>
          <w:rPr>
            <w:noProof/>
            <w:webHidden/>
          </w:rPr>
          <w:fldChar w:fldCharType="begin"/>
        </w:r>
        <w:r>
          <w:rPr>
            <w:noProof/>
            <w:webHidden/>
          </w:rPr>
          <w:instrText xml:space="preserve"> PAGEREF _Toc237446690 \h </w:instrText>
        </w:r>
        <w:r>
          <w:rPr>
            <w:noProof/>
            <w:webHidden/>
          </w:rPr>
        </w:r>
        <w:r>
          <w:rPr>
            <w:noProof/>
            <w:webHidden/>
          </w:rPr>
          <w:fldChar w:fldCharType="separate"/>
        </w:r>
        <w:r>
          <w:rPr>
            <w:noProof/>
            <w:webHidden/>
          </w:rPr>
          <w:t>1</w:t>
        </w:r>
        <w:r>
          <w:rPr>
            <w:noProof/>
            <w:webHidden/>
          </w:rPr>
          <w:fldChar w:fldCharType="end"/>
        </w:r>
      </w:hyperlink>
    </w:p>
    <w:p w14:paraId="16B7B46E" w14:textId="6989CAC9" w:rsidR="008E6698" w:rsidRDefault="008E6698">
      <w:pPr>
        <w:pStyle w:val="TOC1"/>
        <w:tabs>
          <w:tab w:val="left" w:pos="1380"/>
          <w:tab w:val="right" w:pos="9350"/>
        </w:tabs>
        <w:rPr>
          <w:rFonts w:eastAsiaTheme="minorEastAsia" w:cstheme="minorBidi"/>
          <w:b/>
          <w:bCs w:val="0"/>
          <w:noProof/>
          <w:sz w:val="24"/>
          <w:lang w:val="en-CA"/>
        </w:rPr>
      </w:pPr>
      <w:hyperlink w:anchor="_Toc237446691" w:history="1">
        <w:r w:rsidRPr="00A60BAA">
          <w:rPr>
            <w:rStyle w:val="Hyperlink"/>
            <w:noProof/>
          </w:rPr>
          <w:t>Chapter 1.</w:t>
        </w:r>
        <w:r>
          <w:rPr>
            <w:rFonts w:eastAsiaTheme="minorEastAsia" w:cstheme="minorBidi"/>
            <w:bCs w:val="0"/>
            <w:noProof/>
            <w:sz w:val="24"/>
            <w:lang w:val="en-CA"/>
          </w:rPr>
          <w:tab/>
        </w:r>
        <w:r w:rsidRPr="00A60BAA">
          <w:rPr>
            <w:rStyle w:val="Hyperlink"/>
            <w:noProof/>
          </w:rPr>
          <w:t>What’s It All About?</w:t>
        </w:r>
        <w:r>
          <w:rPr>
            <w:noProof/>
            <w:webHidden/>
          </w:rPr>
          <w:tab/>
        </w:r>
        <w:r>
          <w:rPr>
            <w:noProof/>
            <w:webHidden/>
          </w:rPr>
          <w:fldChar w:fldCharType="begin"/>
        </w:r>
        <w:r>
          <w:rPr>
            <w:noProof/>
            <w:webHidden/>
          </w:rPr>
          <w:instrText xml:space="preserve"> PAGEREF _Toc237446691 \h </w:instrText>
        </w:r>
        <w:r>
          <w:rPr>
            <w:noProof/>
            <w:webHidden/>
          </w:rPr>
        </w:r>
        <w:r>
          <w:rPr>
            <w:noProof/>
            <w:webHidden/>
          </w:rPr>
          <w:fldChar w:fldCharType="separate"/>
        </w:r>
        <w:r>
          <w:rPr>
            <w:noProof/>
            <w:webHidden/>
          </w:rPr>
          <w:t>5</w:t>
        </w:r>
        <w:r>
          <w:rPr>
            <w:noProof/>
            <w:webHidden/>
          </w:rPr>
          <w:fldChar w:fldCharType="end"/>
        </w:r>
      </w:hyperlink>
    </w:p>
    <w:p w14:paraId="20919F6D" w14:textId="2D691C5B" w:rsidR="008E6698" w:rsidRDefault="008E6698">
      <w:pPr>
        <w:pStyle w:val="TOC1"/>
        <w:tabs>
          <w:tab w:val="left" w:pos="1380"/>
          <w:tab w:val="right" w:pos="9350"/>
        </w:tabs>
        <w:rPr>
          <w:rFonts w:eastAsiaTheme="minorEastAsia" w:cstheme="minorBidi"/>
          <w:b/>
          <w:bCs w:val="0"/>
          <w:noProof/>
          <w:sz w:val="24"/>
          <w:lang w:val="en-CA"/>
        </w:rPr>
      </w:pPr>
      <w:hyperlink w:anchor="_Toc237446692" w:history="1">
        <w:r w:rsidRPr="00A60BAA">
          <w:rPr>
            <w:rStyle w:val="Hyperlink"/>
            <w:noProof/>
          </w:rPr>
          <w:t>Chapter 2.</w:t>
        </w:r>
        <w:r>
          <w:rPr>
            <w:rFonts w:eastAsiaTheme="minorEastAsia" w:cstheme="minorBidi"/>
            <w:bCs w:val="0"/>
            <w:noProof/>
            <w:sz w:val="24"/>
            <w:lang w:val="en-CA"/>
          </w:rPr>
          <w:tab/>
        </w:r>
        <w:r w:rsidRPr="00A60BAA">
          <w:rPr>
            <w:rStyle w:val="Hyperlink"/>
            <w:noProof/>
          </w:rPr>
          <w:t>How It All Began</w:t>
        </w:r>
        <w:r>
          <w:rPr>
            <w:noProof/>
            <w:webHidden/>
          </w:rPr>
          <w:tab/>
        </w:r>
        <w:r>
          <w:rPr>
            <w:noProof/>
            <w:webHidden/>
          </w:rPr>
          <w:fldChar w:fldCharType="begin"/>
        </w:r>
        <w:r>
          <w:rPr>
            <w:noProof/>
            <w:webHidden/>
          </w:rPr>
          <w:instrText xml:space="preserve"> PAGEREF _Toc237446692 \h </w:instrText>
        </w:r>
        <w:r>
          <w:rPr>
            <w:noProof/>
            <w:webHidden/>
          </w:rPr>
        </w:r>
        <w:r>
          <w:rPr>
            <w:noProof/>
            <w:webHidden/>
          </w:rPr>
          <w:fldChar w:fldCharType="separate"/>
        </w:r>
        <w:r>
          <w:rPr>
            <w:noProof/>
            <w:webHidden/>
          </w:rPr>
          <w:t>6</w:t>
        </w:r>
        <w:r>
          <w:rPr>
            <w:noProof/>
            <w:webHidden/>
          </w:rPr>
          <w:fldChar w:fldCharType="end"/>
        </w:r>
      </w:hyperlink>
    </w:p>
    <w:p w14:paraId="0D9DECAC" w14:textId="044D150E" w:rsidR="008E6698" w:rsidRDefault="008E6698">
      <w:pPr>
        <w:pStyle w:val="TOC2"/>
        <w:tabs>
          <w:tab w:val="right" w:pos="9350"/>
        </w:tabs>
        <w:rPr>
          <w:rFonts w:eastAsiaTheme="minorEastAsia" w:cstheme="minorBidi"/>
          <w:i w:val="0"/>
          <w:iCs w:val="0"/>
          <w:noProof/>
          <w:sz w:val="24"/>
          <w:lang w:val="en-CA"/>
        </w:rPr>
      </w:pPr>
      <w:hyperlink w:anchor="_Toc237446693" w:history="1">
        <w:r w:rsidRPr="00A60BAA">
          <w:rPr>
            <w:rStyle w:val="Hyperlink"/>
            <w:noProof/>
            <w:lang w:val="fr-FR"/>
          </w:rPr>
          <w:t>Subsection</w:t>
        </w:r>
        <w:r>
          <w:rPr>
            <w:noProof/>
            <w:webHidden/>
          </w:rPr>
          <w:tab/>
        </w:r>
        <w:r>
          <w:rPr>
            <w:noProof/>
            <w:webHidden/>
          </w:rPr>
          <w:fldChar w:fldCharType="begin"/>
        </w:r>
        <w:r>
          <w:rPr>
            <w:noProof/>
            <w:webHidden/>
          </w:rPr>
          <w:instrText xml:space="preserve"> PAGEREF _Toc237446693 \h </w:instrText>
        </w:r>
        <w:r>
          <w:rPr>
            <w:noProof/>
            <w:webHidden/>
          </w:rPr>
        </w:r>
        <w:r>
          <w:rPr>
            <w:noProof/>
            <w:webHidden/>
          </w:rPr>
          <w:fldChar w:fldCharType="separate"/>
        </w:r>
        <w:r>
          <w:rPr>
            <w:noProof/>
            <w:webHidden/>
          </w:rPr>
          <w:t>7</w:t>
        </w:r>
        <w:r>
          <w:rPr>
            <w:noProof/>
            <w:webHidden/>
          </w:rPr>
          <w:fldChar w:fldCharType="end"/>
        </w:r>
      </w:hyperlink>
    </w:p>
    <w:p w14:paraId="7E8D2E50" w14:textId="14586FEE" w:rsidR="008E6698" w:rsidRDefault="008E6698">
      <w:pPr>
        <w:pStyle w:val="TOC2"/>
        <w:tabs>
          <w:tab w:val="right" w:pos="9350"/>
        </w:tabs>
        <w:rPr>
          <w:rFonts w:eastAsiaTheme="minorEastAsia" w:cstheme="minorBidi"/>
          <w:i w:val="0"/>
          <w:iCs w:val="0"/>
          <w:noProof/>
          <w:sz w:val="24"/>
          <w:lang w:val="en-CA"/>
        </w:rPr>
      </w:pPr>
      <w:hyperlink w:anchor="_Toc237446694" w:history="1">
        <w:r w:rsidRPr="00A60BAA">
          <w:rPr>
            <w:rStyle w:val="Hyperlink"/>
            <w:noProof/>
            <w:lang w:val="fr-FR"/>
          </w:rPr>
          <w:t>Another Subsection</w:t>
        </w:r>
        <w:r>
          <w:rPr>
            <w:noProof/>
            <w:webHidden/>
          </w:rPr>
          <w:tab/>
        </w:r>
        <w:r>
          <w:rPr>
            <w:noProof/>
            <w:webHidden/>
          </w:rPr>
          <w:fldChar w:fldCharType="begin"/>
        </w:r>
        <w:r>
          <w:rPr>
            <w:noProof/>
            <w:webHidden/>
          </w:rPr>
          <w:instrText xml:space="preserve"> PAGEREF _Toc237446694 \h </w:instrText>
        </w:r>
        <w:r>
          <w:rPr>
            <w:noProof/>
            <w:webHidden/>
          </w:rPr>
        </w:r>
        <w:r>
          <w:rPr>
            <w:noProof/>
            <w:webHidden/>
          </w:rPr>
          <w:fldChar w:fldCharType="separate"/>
        </w:r>
        <w:r>
          <w:rPr>
            <w:noProof/>
            <w:webHidden/>
          </w:rPr>
          <w:t>8</w:t>
        </w:r>
        <w:r>
          <w:rPr>
            <w:noProof/>
            <w:webHidden/>
          </w:rPr>
          <w:fldChar w:fldCharType="end"/>
        </w:r>
      </w:hyperlink>
    </w:p>
    <w:p w14:paraId="0936BD3C" w14:textId="3E4BD4DA" w:rsidR="008E6698" w:rsidRDefault="008E6698">
      <w:pPr>
        <w:pStyle w:val="TOC1"/>
        <w:tabs>
          <w:tab w:val="right" w:pos="9350"/>
        </w:tabs>
        <w:rPr>
          <w:rFonts w:eastAsiaTheme="minorEastAsia" w:cstheme="minorBidi"/>
          <w:b/>
          <w:bCs w:val="0"/>
          <w:noProof/>
          <w:sz w:val="24"/>
          <w:lang w:val="en-CA"/>
        </w:rPr>
      </w:pPr>
      <w:hyperlink w:anchor="_Toc237446695" w:history="1">
        <w:r w:rsidRPr="00A60BAA">
          <w:rPr>
            <w:rStyle w:val="Hyperlink"/>
            <w:noProof/>
          </w:rPr>
          <w:t>Conclusion</w:t>
        </w:r>
        <w:r>
          <w:rPr>
            <w:noProof/>
            <w:webHidden/>
          </w:rPr>
          <w:tab/>
        </w:r>
        <w:r>
          <w:rPr>
            <w:noProof/>
            <w:webHidden/>
          </w:rPr>
          <w:fldChar w:fldCharType="begin"/>
        </w:r>
        <w:r>
          <w:rPr>
            <w:noProof/>
            <w:webHidden/>
          </w:rPr>
          <w:instrText xml:space="preserve"> PAGEREF _Toc237446695 \h </w:instrText>
        </w:r>
        <w:r>
          <w:rPr>
            <w:noProof/>
            <w:webHidden/>
          </w:rPr>
        </w:r>
        <w:r>
          <w:rPr>
            <w:noProof/>
            <w:webHidden/>
          </w:rPr>
          <w:fldChar w:fldCharType="separate"/>
        </w:r>
        <w:r>
          <w:rPr>
            <w:noProof/>
            <w:webHidden/>
          </w:rPr>
          <w:t>10</w:t>
        </w:r>
        <w:r>
          <w:rPr>
            <w:noProof/>
            <w:webHidden/>
          </w:rPr>
          <w:fldChar w:fldCharType="end"/>
        </w:r>
      </w:hyperlink>
    </w:p>
    <w:p w14:paraId="1406582D" w14:textId="4B6BE693" w:rsidR="008E6698" w:rsidRDefault="008E6698">
      <w:pPr>
        <w:pStyle w:val="TOC1"/>
        <w:tabs>
          <w:tab w:val="right" w:pos="9350"/>
        </w:tabs>
        <w:rPr>
          <w:rFonts w:eastAsiaTheme="minorEastAsia" w:cstheme="minorBidi"/>
          <w:b/>
          <w:bCs w:val="0"/>
          <w:noProof/>
          <w:sz w:val="24"/>
          <w:lang w:val="en-CA"/>
        </w:rPr>
      </w:pPr>
      <w:hyperlink w:anchor="_Toc237446696" w:history="1">
        <w:r w:rsidRPr="00A60BAA">
          <w:rPr>
            <w:rStyle w:val="Hyperlink"/>
            <w:noProof/>
          </w:rPr>
          <w:t>Bibliography</w:t>
        </w:r>
        <w:r>
          <w:rPr>
            <w:noProof/>
            <w:webHidden/>
          </w:rPr>
          <w:tab/>
        </w:r>
        <w:r>
          <w:rPr>
            <w:noProof/>
            <w:webHidden/>
          </w:rPr>
          <w:fldChar w:fldCharType="begin"/>
        </w:r>
        <w:r>
          <w:rPr>
            <w:noProof/>
            <w:webHidden/>
          </w:rPr>
          <w:instrText xml:space="preserve"> PAGEREF _Toc237446696 \h </w:instrText>
        </w:r>
        <w:r>
          <w:rPr>
            <w:noProof/>
            <w:webHidden/>
          </w:rPr>
        </w:r>
        <w:r>
          <w:rPr>
            <w:noProof/>
            <w:webHidden/>
          </w:rPr>
          <w:fldChar w:fldCharType="separate"/>
        </w:r>
        <w:r>
          <w:rPr>
            <w:noProof/>
            <w:webHidden/>
          </w:rPr>
          <w:t>11</w:t>
        </w:r>
        <w:r>
          <w:rPr>
            <w:noProof/>
            <w:webHidden/>
          </w:rPr>
          <w:fldChar w:fldCharType="end"/>
        </w:r>
      </w:hyperlink>
    </w:p>
    <w:p w14:paraId="59A3E729" w14:textId="447C9752" w:rsidR="00DE2936" w:rsidRDefault="00DE2936" w:rsidP="008E6698">
      <w:pPr>
        <w:pStyle w:val="BodyText"/>
        <w:rPr>
          <w:lang w:val="en-CA"/>
        </w:rPr>
      </w:pPr>
      <w:r>
        <w:rPr>
          <w:lang w:val="en-CA"/>
        </w:rPr>
        <w:fldChar w:fldCharType="end"/>
      </w:r>
    </w:p>
    <w:p w14:paraId="00B3EBC0" w14:textId="77777777" w:rsidR="008E11D0" w:rsidRDefault="008E11D0" w:rsidP="00DE2936">
      <w:pPr>
        <w:pStyle w:val="BodyText"/>
        <w:rPr>
          <w:lang w:val="en-CA"/>
        </w:rPr>
      </w:pPr>
    </w:p>
    <w:p w14:paraId="533ED0F4" w14:textId="77777777" w:rsidR="004C499C" w:rsidRDefault="004C499C" w:rsidP="00DE2936">
      <w:pPr>
        <w:pStyle w:val="BodyText"/>
        <w:rPr>
          <w:lang w:val="en-CA"/>
        </w:rPr>
      </w:pPr>
    </w:p>
    <w:p w14:paraId="7146F1B6" w14:textId="77777777" w:rsidR="004C499C" w:rsidRDefault="004C499C" w:rsidP="00DE2936">
      <w:pPr>
        <w:pStyle w:val="BodyText"/>
        <w:rPr>
          <w:lang w:val="en-CA"/>
        </w:rPr>
      </w:pPr>
    </w:p>
    <w:p w14:paraId="114ED318" w14:textId="77777777" w:rsidR="004C499C" w:rsidRDefault="004C499C" w:rsidP="00DE2936">
      <w:pPr>
        <w:pStyle w:val="BodyText"/>
        <w:rPr>
          <w:lang w:val="en-CA"/>
        </w:rPr>
      </w:pPr>
    </w:p>
    <w:p w14:paraId="107CBC24" w14:textId="77777777" w:rsidR="004C499C" w:rsidRDefault="004C499C" w:rsidP="00DE2936">
      <w:pPr>
        <w:pStyle w:val="BodyText"/>
        <w:rPr>
          <w:lang w:val="en-CA"/>
        </w:rPr>
      </w:pPr>
    </w:p>
    <w:p w14:paraId="6F423343" w14:textId="77777777" w:rsidR="004C499C" w:rsidRDefault="004C499C" w:rsidP="00DE2936">
      <w:pPr>
        <w:pStyle w:val="BodyText"/>
        <w:rPr>
          <w:lang w:val="en-CA"/>
        </w:rPr>
      </w:pPr>
    </w:p>
    <w:p w14:paraId="22251B22" w14:textId="77777777" w:rsidR="004C499C" w:rsidRDefault="004C499C" w:rsidP="00DE2936">
      <w:pPr>
        <w:pStyle w:val="BodyText"/>
        <w:rPr>
          <w:lang w:val="en-CA"/>
        </w:rPr>
      </w:pPr>
    </w:p>
    <w:p w14:paraId="6EE1DCA8" w14:textId="77777777" w:rsidR="004C499C" w:rsidRDefault="004C499C" w:rsidP="00DE2936">
      <w:pPr>
        <w:pStyle w:val="BodyText"/>
        <w:rPr>
          <w:lang w:val="en-CA"/>
        </w:rPr>
      </w:pPr>
    </w:p>
    <w:p w14:paraId="1561049A" w14:textId="77777777" w:rsidR="004C499C" w:rsidRDefault="004C499C" w:rsidP="00DE2936">
      <w:pPr>
        <w:pStyle w:val="BodyText"/>
        <w:rPr>
          <w:lang w:val="en-CA"/>
        </w:rPr>
      </w:pPr>
    </w:p>
    <w:p w14:paraId="2C534992" w14:textId="77777777" w:rsidR="004C499C" w:rsidRDefault="004C499C" w:rsidP="00DE2936">
      <w:pPr>
        <w:pStyle w:val="BodyText"/>
        <w:rPr>
          <w:lang w:val="en-CA"/>
        </w:rPr>
      </w:pPr>
    </w:p>
    <w:p w14:paraId="5E1C1EA5" w14:textId="77777777" w:rsidR="004C499C" w:rsidRDefault="004C499C" w:rsidP="00DE2936">
      <w:pPr>
        <w:pStyle w:val="BodyText"/>
        <w:rPr>
          <w:lang w:val="en-CA"/>
        </w:rPr>
      </w:pPr>
    </w:p>
    <w:p w14:paraId="14A31668" w14:textId="77777777" w:rsidR="004C499C" w:rsidRDefault="004C499C" w:rsidP="00DE2936">
      <w:pPr>
        <w:pStyle w:val="BodyText"/>
        <w:rPr>
          <w:lang w:val="en-CA"/>
        </w:rPr>
      </w:pPr>
    </w:p>
    <w:p w14:paraId="2FD05A5F" w14:textId="77777777" w:rsidR="004C499C" w:rsidRDefault="004C499C" w:rsidP="00DE2936">
      <w:pPr>
        <w:pStyle w:val="BodyText"/>
        <w:rPr>
          <w:lang w:val="en-CA"/>
        </w:rPr>
      </w:pPr>
    </w:p>
    <w:p w14:paraId="7797EBE8" w14:textId="77777777" w:rsidR="004C499C" w:rsidRDefault="004C499C" w:rsidP="00DE2936">
      <w:pPr>
        <w:pStyle w:val="BodyText"/>
        <w:rPr>
          <w:lang w:val="en-CA"/>
        </w:rPr>
      </w:pPr>
    </w:p>
    <w:p w14:paraId="733EC17C" w14:textId="77777777" w:rsidR="004C499C" w:rsidRDefault="004C499C" w:rsidP="00DE2936">
      <w:pPr>
        <w:pStyle w:val="BodyText"/>
        <w:rPr>
          <w:lang w:val="en-CA"/>
        </w:rPr>
      </w:pPr>
    </w:p>
    <w:p w14:paraId="7464BEF2" w14:textId="77777777" w:rsidR="004C499C" w:rsidRDefault="004C499C" w:rsidP="00DE2936">
      <w:pPr>
        <w:pStyle w:val="BodyText"/>
        <w:rPr>
          <w:lang w:val="en-CA"/>
        </w:rPr>
      </w:pPr>
    </w:p>
    <w:p w14:paraId="127EABF5" w14:textId="77777777" w:rsidR="004C499C" w:rsidRDefault="004C499C" w:rsidP="00DE2936">
      <w:pPr>
        <w:pStyle w:val="BodyText"/>
        <w:rPr>
          <w:lang w:val="en-CA"/>
        </w:rPr>
      </w:pPr>
    </w:p>
    <w:p w14:paraId="3953916F" w14:textId="77777777" w:rsidR="004C499C" w:rsidRDefault="004C499C" w:rsidP="00DE2936">
      <w:pPr>
        <w:pStyle w:val="BodyText"/>
        <w:rPr>
          <w:lang w:val="en-CA"/>
        </w:rPr>
      </w:pPr>
    </w:p>
    <w:p w14:paraId="46079A32" w14:textId="77777777" w:rsidR="004C499C" w:rsidRDefault="004C499C" w:rsidP="00DE2936">
      <w:pPr>
        <w:pStyle w:val="BodyText"/>
        <w:rPr>
          <w:lang w:val="en-CA"/>
        </w:rPr>
      </w:pPr>
    </w:p>
    <w:p w14:paraId="4D247DC5" w14:textId="77777777" w:rsidR="004C499C" w:rsidRDefault="004C499C" w:rsidP="00DE2936">
      <w:pPr>
        <w:pStyle w:val="BodyText"/>
        <w:rPr>
          <w:lang w:val="en-CA"/>
        </w:rPr>
      </w:pPr>
    </w:p>
    <w:p w14:paraId="6F62B0EE" w14:textId="77777777" w:rsidR="004C499C" w:rsidRDefault="004C499C" w:rsidP="00DE2936">
      <w:pPr>
        <w:pStyle w:val="BodyText"/>
        <w:rPr>
          <w:lang w:val="en-CA"/>
        </w:rPr>
      </w:pPr>
    </w:p>
    <w:p w14:paraId="343072DB" w14:textId="77777777" w:rsidR="004C499C" w:rsidRDefault="004C499C" w:rsidP="00DE2936">
      <w:pPr>
        <w:pStyle w:val="BodyText"/>
        <w:rPr>
          <w:lang w:val="en-CA"/>
        </w:rPr>
      </w:pPr>
    </w:p>
    <w:p w14:paraId="7F84A93B" w14:textId="77777777" w:rsidR="004C499C" w:rsidRDefault="004C499C" w:rsidP="00DE2936">
      <w:pPr>
        <w:pStyle w:val="BodyText"/>
        <w:rPr>
          <w:lang w:val="en-CA"/>
        </w:rPr>
        <w:sectPr w:rsidR="004C499C" w:rsidSect="007B541B">
          <w:headerReference w:type="default" r:id="rId11"/>
          <w:headerReference w:type="first" r:id="rId12"/>
          <w:footerReference w:type="first" r:id="rId13"/>
          <w:footnotePr>
            <w:pos w:val="beneathText"/>
          </w:footnotePr>
          <w:endnotePr>
            <w:numFmt w:val="decimal"/>
            <w:numRestart w:val="eachSect"/>
          </w:endnotePr>
          <w:pgSz w:w="12240" w:h="15840"/>
          <w:pgMar w:top="1236" w:right="1440" w:bottom="1236" w:left="1440" w:header="567" w:footer="374" w:gutter="0"/>
          <w:pgNumType w:fmt="lowerRoman"/>
          <w:cols w:space="708"/>
          <w:titlePg/>
          <w:docGrid w:linePitch="360"/>
        </w:sectPr>
      </w:pPr>
    </w:p>
    <w:p w14:paraId="32417E14" w14:textId="6EB4CA94" w:rsidR="00DE2936" w:rsidRDefault="008E11D0" w:rsidP="00486BB6">
      <w:pPr>
        <w:pStyle w:val="Heading1"/>
        <w:rPr>
          <w:lang w:val="en-CA"/>
        </w:rPr>
      </w:pPr>
      <w:bookmarkStart w:id="0" w:name="_Toc237446688"/>
      <w:r>
        <w:rPr>
          <w:lang w:val="en-CA"/>
        </w:rPr>
        <w:lastRenderedPageBreak/>
        <w:t>Table of Figures</w:t>
      </w:r>
      <w:bookmarkEnd w:id="0"/>
    </w:p>
    <w:p w14:paraId="4976F437" w14:textId="3F50D930" w:rsidR="008E6698" w:rsidRDefault="008E11D0">
      <w:pPr>
        <w:pStyle w:val="TableofFigures"/>
        <w:tabs>
          <w:tab w:val="right" w:leader="dot" w:pos="9350"/>
        </w:tabs>
        <w:rPr>
          <w:rFonts w:eastAsiaTheme="minorEastAsia" w:cstheme="minorBidi"/>
          <w:b/>
          <w:bCs w:val="0"/>
          <w:noProof/>
          <w:sz w:val="24"/>
          <w:lang w:val="en-CA"/>
        </w:rPr>
      </w:pPr>
      <w:r>
        <w:rPr>
          <w:b/>
          <w:lang w:val="en-CA"/>
        </w:rPr>
        <w:fldChar w:fldCharType="begin"/>
      </w:r>
      <w:r>
        <w:rPr>
          <w:lang w:val="en-CA"/>
        </w:rPr>
        <w:instrText xml:space="preserve"> TOC \h \z \c "Figure" </w:instrText>
      </w:r>
      <w:r>
        <w:rPr>
          <w:b/>
          <w:lang w:val="en-CA"/>
        </w:rPr>
        <w:fldChar w:fldCharType="separate"/>
      </w:r>
      <w:hyperlink w:anchor="_Toc237447137" w:history="1">
        <w:r w:rsidR="008E6698" w:rsidRPr="00D92467">
          <w:rPr>
            <w:rStyle w:val="Hyperlink"/>
            <w:noProof/>
          </w:rPr>
          <w:t xml:space="preserve">Figure </w:t>
        </w:r>
        <w:r w:rsidR="008E6698" w:rsidRPr="00D92467">
          <w:rPr>
            <w:rStyle w:val="Hyperlink"/>
            <w:noProof/>
            <w:cs/>
          </w:rPr>
          <w:t>‎</w:t>
        </w:r>
        <w:r w:rsidR="008E6698" w:rsidRPr="00D92467">
          <w:rPr>
            <w:rStyle w:val="Hyperlink"/>
            <w:noProof/>
          </w:rPr>
          <w:t>0.1</w:t>
        </w:r>
        <w:r w:rsidR="008E6698">
          <w:rPr>
            <w:noProof/>
            <w:webHidden/>
          </w:rPr>
          <w:tab/>
        </w:r>
        <w:r w:rsidR="008E6698">
          <w:rPr>
            <w:noProof/>
            <w:webHidden/>
          </w:rPr>
          <w:fldChar w:fldCharType="begin"/>
        </w:r>
        <w:r w:rsidR="008E6698">
          <w:rPr>
            <w:noProof/>
            <w:webHidden/>
          </w:rPr>
          <w:instrText xml:space="preserve"> PAGEREF _Toc237447137 \h </w:instrText>
        </w:r>
        <w:r w:rsidR="008E6698">
          <w:rPr>
            <w:noProof/>
            <w:webHidden/>
          </w:rPr>
        </w:r>
        <w:r w:rsidR="008E6698">
          <w:rPr>
            <w:noProof/>
            <w:webHidden/>
          </w:rPr>
          <w:fldChar w:fldCharType="separate"/>
        </w:r>
        <w:r w:rsidR="008E6698">
          <w:rPr>
            <w:noProof/>
            <w:webHidden/>
          </w:rPr>
          <w:t>2</w:t>
        </w:r>
        <w:r w:rsidR="008E6698">
          <w:rPr>
            <w:noProof/>
            <w:webHidden/>
          </w:rPr>
          <w:fldChar w:fldCharType="end"/>
        </w:r>
      </w:hyperlink>
    </w:p>
    <w:p w14:paraId="4399E040" w14:textId="7383AF14" w:rsidR="00DE2936" w:rsidRPr="00DE2936" w:rsidRDefault="008E11D0" w:rsidP="00C35061">
      <w:pPr>
        <w:rPr>
          <w:lang w:val="en-CA"/>
        </w:rPr>
      </w:pPr>
      <w:r>
        <w:rPr>
          <w:lang w:val="en-CA"/>
        </w:rPr>
        <w:fldChar w:fldCharType="end"/>
      </w:r>
    </w:p>
    <w:p w14:paraId="3B4AB6CB" w14:textId="77777777" w:rsidR="00DE2936" w:rsidRDefault="00DE2936" w:rsidP="00DE2936">
      <w:pPr>
        <w:sectPr w:rsidR="00DE2936" w:rsidSect="008E11D0">
          <w:footnotePr>
            <w:pos w:val="beneathText"/>
          </w:footnotePr>
          <w:endnotePr>
            <w:numFmt w:val="decimal"/>
            <w:numRestart w:val="eachSect"/>
          </w:endnotePr>
          <w:pgSz w:w="12240" w:h="15840"/>
          <w:pgMar w:top="1440" w:right="1440" w:bottom="1236" w:left="1440" w:header="567" w:footer="374" w:gutter="0"/>
          <w:pgNumType w:fmt="lowerRoman"/>
          <w:cols w:space="708"/>
          <w:titlePg/>
          <w:docGrid w:linePitch="360"/>
        </w:sectPr>
      </w:pPr>
    </w:p>
    <w:p w14:paraId="24078D97" w14:textId="2145EF6F" w:rsidR="00DE2936" w:rsidRPr="00486BB6" w:rsidRDefault="00DE2936" w:rsidP="00486BB6">
      <w:pPr>
        <w:pStyle w:val="Heading1"/>
      </w:pPr>
      <w:bookmarkStart w:id="1" w:name="_Toc237446689"/>
      <w:r>
        <w:lastRenderedPageBreak/>
        <w:t>Preface</w:t>
      </w:r>
      <w:bookmarkEnd w:id="1"/>
    </w:p>
    <w:p w14:paraId="2035CEEF" w14:textId="42A84307" w:rsidR="004C499C" w:rsidRDefault="00DE2936" w:rsidP="004C499C">
      <w:pPr>
        <w:pStyle w:val="BodyText"/>
        <w:rPr>
          <w:lang w:val="fr-FR"/>
        </w:rPr>
      </w:pPr>
      <w:r w:rsidRPr="001F0B4E">
        <w:rPr>
          <w:lang w:val="en-CA"/>
        </w:rPr>
        <w:t xml:space="preserve">Lorem ipsum dolor sit amet, consectetur adipiscing elit. Phasellus eget turpis nec risus ultricies fringilla ac in arcu. </w:t>
      </w:r>
      <w:r w:rsidRPr="00430D40">
        <w:rPr>
          <w:lang w:val="fr-FR"/>
        </w:rPr>
        <w:t xml:space="preserve">Vivamus faucibus venenatis nisi eget vestibulum. Integer nec est quis metus vulputate molestie. In quis est venenatis, tincidunt metus congue, egestas neque. Nunc quis maximus ligula. Donec feugiat tortor nibh, et euismod massa feugiat eget. Aliquam sit amet metus ut nibh mattis venenatis. Nulla erat mi, vestibulum quis purus aliquam, condimentum tempor lacus. Aliquam erat volutpat. Vivamus magna turpis, maximus in neque rutrum, dictum blandit leo. Morbi vehicula congue nulla, quis ullamcorper tellus finibus mollis. </w:t>
      </w:r>
      <w:r w:rsidRPr="00817747">
        <w:rPr>
          <w:lang w:val="fr-FR"/>
        </w:rPr>
        <w:t>Sed id mauris at purus efficitur vulputate vitae a sapien.</w:t>
      </w:r>
    </w:p>
    <w:p w14:paraId="3F75BB34" w14:textId="47176C3E" w:rsidR="004C499C" w:rsidRDefault="004C499C" w:rsidP="004C499C">
      <w:pPr>
        <w:pStyle w:val="BodyText"/>
        <w:rPr>
          <w:lang w:val="fr-FR"/>
        </w:rPr>
      </w:pPr>
      <w:r w:rsidRPr="001F0B4E">
        <w:rPr>
          <w:lang w:val="en-CA"/>
        </w:rPr>
        <w:t xml:space="preserve">Lorem ipsum dolor sit amet, consectetur adipiscing elit. Phasellus eget turpis nec risus ultricies fringilla ac in arcu. </w:t>
      </w:r>
      <w:r w:rsidRPr="00430D40">
        <w:rPr>
          <w:lang w:val="fr-FR"/>
        </w:rPr>
        <w:t xml:space="preserve">Vivamus faucibus venenatis nisi eget vestibulum. Integer nec est quis metus vulputate molestie. In quis est venenatis, tincidunt metus congue, egestas neque. Nunc quis maximus ligula. Donec feugiat tortor nibh, et euismod massa feugiat eget. Aliquam sit amet metus ut nibh mattis venenatis. Nulla erat mi, vestibulum quis purus aliquam, condimentum tempor lacus. Aliquam erat volutpat. Vivamus magna turpis, maximus in neque rutrum, dictum blandit leo. Morbi vehicula congue nulla, quis ullamcorper tellus finibus mollis. </w:t>
      </w:r>
      <w:r w:rsidRPr="00817747">
        <w:rPr>
          <w:lang w:val="fr-FR"/>
        </w:rPr>
        <w:t>Sed id mauris at purus efficitur vulputate vitae a sapien</w:t>
      </w:r>
      <w:r>
        <w:rPr>
          <w:lang w:val="fr-FR"/>
        </w:rPr>
        <w:t>.</w:t>
      </w:r>
    </w:p>
    <w:p w14:paraId="34B429D7" w14:textId="77777777" w:rsidR="004C499C" w:rsidRDefault="004C499C" w:rsidP="004C499C">
      <w:pPr>
        <w:pStyle w:val="BodyText"/>
        <w:rPr>
          <w:lang w:val="fr-FR"/>
        </w:rPr>
      </w:pPr>
      <w:r w:rsidRPr="001F0B4E">
        <w:rPr>
          <w:lang w:val="en-CA"/>
        </w:rPr>
        <w:t xml:space="preserve">Lorem ipsum dolor sit amet, consectetur adipiscing elit. Phasellus eget turpis nec risus ultricies fringilla ac in arcu. </w:t>
      </w:r>
      <w:r w:rsidRPr="00430D40">
        <w:rPr>
          <w:lang w:val="fr-FR"/>
        </w:rPr>
        <w:t xml:space="preserve">Vivamus faucibus venenatis nisi eget vestibulum. Integer nec est quis metus vulputate molestie. In quis est venenatis, tincidunt metus congue, egestas neque. Nunc quis maximus ligula. Donec feugiat tortor nibh, et euismod massa feugiat eget. Aliquam sit amet metus ut nibh mattis venenatis. Nulla erat mi, vestibulum quis purus aliquam, condimentum tempor lacus. Aliquam erat volutpat. Vivamus magna turpis, maximus in neque rutrum, dictum blandit leo. Morbi vehicula congue nulla, quis ullamcorper tellus finibus mollis. </w:t>
      </w:r>
      <w:r w:rsidRPr="00817747">
        <w:rPr>
          <w:lang w:val="fr-FR"/>
        </w:rPr>
        <w:t>Sed id mauris at purus efficitur vulputate vitae a sapien</w:t>
      </w:r>
      <w:r>
        <w:rPr>
          <w:lang w:val="fr-FR"/>
        </w:rPr>
        <w:t>.</w:t>
      </w:r>
    </w:p>
    <w:p w14:paraId="5E30C268" w14:textId="77777777" w:rsidR="004C499C" w:rsidRPr="004C499C" w:rsidRDefault="004C499C" w:rsidP="004C499C">
      <w:pPr>
        <w:pStyle w:val="BodyText"/>
        <w:rPr>
          <w:lang w:val="en-CA"/>
        </w:rPr>
      </w:pPr>
      <w:r w:rsidRPr="001F0B4E">
        <w:rPr>
          <w:lang w:val="en-CA"/>
        </w:rPr>
        <w:t xml:space="preserve">Lorem ipsum dolor sit amet, consectetur adipiscing elit. Phasellus eget turpis nec risus ultricies fringilla ac in arcu. </w:t>
      </w:r>
      <w:r w:rsidRPr="00430D40">
        <w:rPr>
          <w:lang w:val="fr-FR"/>
        </w:rPr>
        <w:t xml:space="preserve">Vivamus faucibus venenatis nisi eget vestibulum. Integer nec est quis metus vulputate molestie. In quis est venenatis, tincidunt metus </w:t>
      </w:r>
      <w:r w:rsidRPr="00430D40">
        <w:rPr>
          <w:lang w:val="fr-FR"/>
        </w:rPr>
        <w:lastRenderedPageBreak/>
        <w:t xml:space="preserve">congue, egestas neque. Nunc quis maximus ligula. Donec feugiat tortor nibh, et euismod massa feugiat eget. Aliquam sit amet metus ut nibh mattis venenatis. Nulla erat mi, vestibulum quis purus aliquam, condimentum tempor lacus. Aliquam erat volutpat. Vivamus magna turpis, maximus in neque rutrum, dictum blandit leo. Morbi vehicula congue nulla, quis ullamcorper tellus finibus mollis. </w:t>
      </w:r>
      <w:r w:rsidRPr="004C499C">
        <w:rPr>
          <w:lang w:val="en-CA"/>
        </w:rPr>
        <w:t>Sed id mauris at purus efficitur vulputate vitae a sapien.</w:t>
      </w:r>
    </w:p>
    <w:p w14:paraId="4B4D6659" w14:textId="77777777" w:rsidR="004C499C" w:rsidRPr="004C499C" w:rsidRDefault="004C499C" w:rsidP="004C499C">
      <w:pPr>
        <w:pStyle w:val="BodyText"/>
        <w:rPr>
          <w:lang w:val="en-CA"/>
        </w:rPr>
      </w:pPr>
      <w:r w:rsidRPr="001F0B4E">
        <w:rPr>
          <w:lang w:val="en-CA"/>
        </w:rPr>
        <w:t xml:space="preserve">Lorem ipsum dolor sit amet, consectetur adipiscing elit. Phasellus eget turpis nec risus ultricies fringilla ac in arcu. </w:t>
      </w:r>
      <w:r w:rsidRPr="00430D40">
        <w:rPr>
          <w:lang w:val="fr-FR"/>
        </w:rPr>
        <w:t xml:space="preserve">Vivamus faucibus venenatis nisi eget vestibulum. Integer nec est quis metus vulputate molestie. In quis est venenatis, tincidunt metus congue, egestas neque. Nunc quis maximus ligula. Donec feugiat tortor nibh, et euismod massa feugiat eget. Aliquam sit amet metus ut nibh mattis venenatis. Nulla erat mi, vestibulum quis purus aliquam, condimentum tempor lacus. Aliquam erat volutpat. Vivamus magna turpis, maximus in neque rutrum, dictum blandit leo. Morbi vehicula congue nulla, quis ullamcorper tellus finibus mollis. </w:t>
      </w:r>
      <w:r w:rsidRPr="004C499C">
        <w:rPr>
          <w:lang w:val="en-CA"/>
        </w:rPr>
        <w:t>Sed id mauris at purus efficitur vulputate vitae a sapien.</w:t>
      </w:r>
    </w:p>
    <w:p w14:paraId="242E7A91" w14:textId="77777777" w:rsidR="004C499C" w:rsidRPr="004C499C" w:rsidRDefault="004C499C" w:rsidP="004C499C">
      <w:pPr>
        <w:pStyle w:val="BodyText"/>
        <w:rPr>
          <w:lang w:val="en-CA"/>
        </w:rPr>
      </w:pPr>
      <w:r w:rsidRPr="001F0B4E">
        <w:rPr>
          <w:lang w:val="en-CA"/>
        </w:rPr>
        <w:t xml:space="preserve">Lorem ipsum dolor sit amet, consectetur adipiscing elit. Phasellus eget turpis nec risus ultricies fringilla ac in arcu. </w:t>
      </w:r>
      <w:r w:rsidRPr="00430D40">
        <w:rPr>
          <w:lang w:val="fr-FR"/>
        </w:rPr>
        <w:t xml:space="preserve">Vivamus faucibus venenatis nisi eget vestibulum. Integer nec est quis metus vulputate molestie. In quis est venenatis, tincidunt metus congue, egestas neque. Nunc quis maximus ligula. Donec feugiat tortor nibh, et euismod massa feugiat eget. Aliquam sit amet metus ut nibh mattis venenatis. Nulla erat mi, vestibulum quis purus aliquam, condimentum tempor lacus. Aliquam erat volutpat. Vivamus magna turpis, maximus in neque rutrum, dictum blandit leo. Morbi vehicula congue nulla, quis ullamcorper tellus finibus mollis. </w:t>
      </w:r>
      <w:r w:rsidRPr="004C499C">
        <w:rPr>
          <w:lang w:val="en-CA"/>
        </w:rPr>
        <w:t>Sed id mauris at purus efficitur vulputate vitae a sapien.</w:t>
      </w:r>
    </w:p>
    <w:p w14:paraId="3243F251" w14:textId="77777777" w:rsidR="004C499C" w:rsidRPr="004C499C" w:rsidRDefault="004C499C" w:rsidP="004C499C">
      <w:pPr>
        <w:pStyle w:val="BodyText"/>
        <w:rPr>
          <w:lang w:val="en-CA"/>
        </w:rPr>
      </w:pPr>
      <w:r w:rsidRPr="001F0B4E">
        <w:rPr>
          <w:lang w:val="en-CA"/>
        </w:rPr>
        <w:t xml:space="preserve">Lorem ipsum dolor sit amet, consectetur adipiscing elit. Phasellus eget turpis nec risus ultricies fringilla ac in arcu. </w:t>
      </w:r>
      <w:r w:rsidRPr="00430D40">
        <w:rPr>
          <w:lang w:val="fr-FR"/>
        </w:rPr>
        <w:t xml:space="preserve">Vivamus faucibus venenatis nisi eget vestibulum. Integer nec est quis metus vulputate molestie. In quis est venenatis, tincidunt metus congue, egestas neque. Nunc quis maximus ligula. Donec feugiat tortor nibh, et euismod massa feugiat eget. Aliquam sit amet metus ut nibh mattis venenatis. Nulla erat mi, vestibulum quis purus aliquam, condimentum tempor lacus. Aliquam erat volutpat. Vivamus magna turpis, maximus in neque rutrum, dictum blandit leo. Morbi vehicula congue nulla, quis ullamcorper tellus finibus mollis. </w:t>
      </w:r>
      <w:r w:rsidRPr="004C499C">
        <w:rPr>
          <w:lang w:val="en-CA"/>
        </w:rPr>
        <w:t>Sed id mauris at purus efficitur vulputate vitae a sapien.</w:t>
      </w:r>
    </w:p>
    <w:p w14:paraId="023DF09F" w14:textId="77777777" w:rsidR="004C499C" w:rsidRDefault="004C499C" w:rsidP="004C499C">
      <w:pPr>
        <w:pStyle w:val="BodyText"/>
        <w:rPr>
          <w:lang w:val="fr-FR"/>
        </w:rPr>
      </w:pPr>
      <w:r w:rsidRPr="001F0B4E">
        <w:rPr>
          <w:lang w:val="en-CA"/>
        </w:rPr>
        <w:t xml:space="preserve">Lorem ipsum dolor sit amet, consectetur adipiscing elit. Phasellus eget turpis nec risus ultricies fringilla ac in arcu. </w:t>
      </w:r>
      <w:r w:rsidRPr="00430D40">
        <w:rPr>
          <w:lang w:val="fr-FR"/>
        </w:rPr>
        <w:t xml:space="preserve">Vivamus faucibus venenatis nisi eget vestibulum. </w:t>
      </w:r>
      <w:r w:rsidRPr="00430D40">
        <w:rPr>
          <w:lang w:val="fr-FR"/>
        </w:rPr>
        <w:lastRenderedPageBreak/>
        <w:t xml:space="preserve">Integer nec est quis metus vulputate molestie. In quis est venenatis, tincidunt metus congue, egestas neque. Nunc quis maximus ligula. Donec feugiat tortor nibh, et euismod massa feugiat eget. Aliquam sit amet metus ut nibh mattis venenatis. Nulla erat mi, vestibulum quis purus aliquam, condimentum tempor lacus. Aliquam erat volutpat. Vivamus magna turpis, maximus in neque rutrum, dictum blandit leo. Morbi vehicula congue nulla, quis ullamcorper tellus finibus mollis. </w:t>
      </w:r>
      <w:r w:rsidRPr="00817747">
        <w:rPr>
          <w:lang w:val="fr-FR"/>
        </w:rPr>
        <w:t>Sed id mauris at purus efficitur vulputate vitae a sapien</w:t>
      </w:r>
      <w:r>
        <w:rPr>
          <w:lang w:val="fr-FR"/>
        </w:rPr>
        <w:t>.</w:t>
      </w:r>
    </w:p>
    <w:p w14:paraId="03DF9DC4" w14:textId="77777777" w:rsidR="004C499C" w:rsidRDefault="004C499C" w:rsidP="004C499C">
      <w:pPr>
        <w:pStyle w:val="BodyText"/>
        <w:rPr>
          <w:lang w:val="fr-FR"/>
        </w:rPr>
      </w:pPr>
    </w:p>
    <w:p w14:paraId="15B7E3ED" w14:textId="77777777" w:rsidR="004C499C" w:rsidRDefault="004C499C" w:rsidP="004C499C">
      <w:pPr>
        <w:pStyle w:val="BodyText"/>
        <w:rPr>
          <w:lang w:val="fr-FR"/>
        </w:rPr>
      </w:pPr>
      <w:r w:rsidRPr="001F0B4E">
        <w:rPr>
          <w:lang w:val="en-CA"/>
        </w:rPr>
        <w:t xml:space="preserve">Lorem ipsum dolor sit amet, consectetur adipiscing elit. Phasellus eget turpis nec risus ultricies fringilla ac in arcu. </w:t>
      </w:r>
      <w:r w:rsidRPr="00430D40">
        <w:rPr>
          <w:lang w:val="fr-FR"/>
        </w:rPr>
        <w:t xml:space="preserve">Vivamus faucibus venenatis nisi eget vestibulum. Integer nec est quis metus vulputate molestie. In quis est venenatis, tincidunt metus congue, egestas neque. Nunc quis maximus ligula. Donec feugiat tortor nibh, et euismod massa feugiat eget. Aliquam sit amet metus ut nibh mattis venenatis. Nulla erat mi, vestibulum quis purus aliquam, condimentum tempor lacus. Aliquam erat volutpat. Vivamus magna turpis, maximus in neque rutrum, dictum blandit leo. Morbi vehicula congue nulla, quis ullamcorper tellus finibus mollis. </w:t>
      </w:r>
      <w:r w:rsidRPr="00817747">
        <w:rPr>
          <w:lang w:val="fr-FR"/>
        </w:rPr>
        <w:t>Sed id mauris at purus efficitur vulputate vitae a sapien</w:t>
      </w:r>
      <w:r>
        <w:rPr>
          <w:lang w:val="fr-FR"/>
        </w:rPr>
        <w:t>.</w:t>
      </w:r>
    </w:p>
    <w:p w14:paraId="21C0D464" w14:textId="2D46F1D3" w:rsidR="004C499C" w:rsidRPr="004C499C" w:rsidRDefault="004C499C" w:rsidP="004C499C">
      <w:pPr>
        <w:pStyle w:val="BodyText"/>
        <w:rPr>
          <w:lang w:val="fr-FR"/>
        </w:rPr>
        <w:sectPr w:rsidR="004C499C" w:rsidRPr="004C499C" w:rsidSect="008E11D0">
          <w:headerReference w:type="default" r:id="rId14"/>
          <w:footerReference w:type="even" r:id="rId15"/>
          <w:footerReference w:type="default" r:id="rId16"/>
          <w:headerReference w:type="first" r:id="rId17"/>
          <w:footnotePr>
            <w:pos w:val="beneathText"/>
            <w:numRestart w:val="eachSect"/>
          </w:footnotePr>
          <w:endnotePr>
            <w:numFmt w:val="decimal"/>
            <w:numRestart w:val="eachSect"/>
          </w:endnotePr>
          <w:pgSz w:w="12240" w:h="15840"/>
          <w:pgMar w:top="1440" w:right="1440" w:bottom="1236" w:left="1440" w:header="567" w:footer="374" w:gutter="0"/>
          <w:pgNumType w:fmt="lowerRoman"/>
          <w:cols w:space="708"/>
          <w:titlePg/>
          <w:docGrid w:linePitch="360"/>
        </w:sectPr>
      </w:pPr>
      <w:r w:rsidRPr="001F0B4E">
        <w:rPr>
          <w:lang w:val="en-CA"/>
        </w:rPr>
        <w:t xml:space="preserve">Lorem ipsum dolor sit amet, consectetur adipiscing elit. Phasellus eget turpis nec risus ultricies fringilla ac in arcu. </w:t>
      </w:r>
      <w:r w:rsidRPr="00430D40">
        <w:rPr>
          <w:lang w:val="fr-FR"/>
        </w:rPr>
        <w:t xml:space="preserve">Vivamus faucibus venenatis nisi eget vestibulum. Integer nec est quis metus vulputate molestie. In quis est venenatis, tincidunt metus congue, egestas neque. Nunc quis maximus ligula. Donec feugiat tortor nibh, et euismod massa feugiat eget. Aliquam sit amet metus ut nibh mattis venenatis. Nulla erat mi, vestibulum quis purus aliquam, condimentum tempor lacus. Aliquam erat volutpat. Vivamus magna turpis, maximus in neque rutrum, dictum blandit leo. Morbi vehicula congue nulla, quis ullamcorper tellus finibus mollis. </w:t>
      </w:r>
      <w:r w:rsidRPr="00817747">
        <w:rPr>
          <w:lang w:val="fr-FR"/>
        </w:rPr>
        <w:t>Sed id mauris at purus efficitur vulputate vitae a sapien.</w:t>
      </w:r>
    </w:p>
    <w:p w14:paraId="4A6CD3FA" w14:textId="3C535CEB" w:rsidR="00DE2936" w:rsidRPr="0038461D" w:rsidRDefault="00DE2936" w:rsidP="00486BB6">
      <w:pPr>
        <w:pStyle w:val="Heading1"/>
        <w:rPr>
          <w:lang w:val="fr-FR"/>
        </w:rPr>
      </w:pPr>
      <w:bookmarkStart w:id="2" w:name="_Toc237446690"/>
      <w:r w:rsidRPr="0038461D">
        <w:rPr>
          <w:lang w:val="fr-FR"/>
        </w:rPr>
        <w:lastRenderedPageBreak/>
        <w:t>Introduction</w:t>
      </w:r>
      <w:bookmarkEnd w:id="2"/>
    </w:p>
    <w:p w14:paraId="4C0CE91F" w14:textId="0F342B46" w:rsidR="00DE2936" w:rsidRPr="00403757" w:rsidRDefault="00DE2936" w:rsidP="00CE2F87">
      <w:pPr>
        <w:pStyle w:val="BodyText"/>
        <w:rPr>
          <w:lang w:val="en-CA"/>
        </w:rPr>
      </w:pPr>
      <w:r w:rsidRPr="0038461D">
        <w:rPr>
          <w:lang w:val="fr-FR"/>
        </w:rPr>
        <w:t xml:space="preserve">Lorem ipsum dolor sit amet, consectetur adipiscing elit. </w:t>
      </w:r>
      <w:r w:rsidRPr="00817747">
        <w:rPr>
          <w:lang w:val="fr-FR"/>
        </w:rPr>
        <w:t xml:space="preserve">Phasellus eget turpis nec risus ultricies fringilla ac in arcu. </w:t>
      </w:r>
      <w:r w:rsidRPr="00430D40">
        <w:rPr>
          <w:lang w:val="fr-FR"/>
        </w:rPr>
        <w:t xml:space="preserve">Vivamus faucibus venenatis nisi eget vestibulum. Integer nec est quis metus vulputate molestie. In quis est venenatis, tincidunt metus congue, egestas neque. Nunc quis maximus ligula. Donec feugiat tortor nibh, et euismod massa feugiat eget. Aliquam sit amet metus ut nibh mattis venenatis. Nulla erat mi, vestibulum quis purus aliquam, condimentum tempor lacus. Aliquam erat volutpat. Vivamus magna turpis, maximus in neque rutrum, dictum blandit leo. Morbi vehicula congue nulla, quis ullamcorper tellus finibus mollis. </w:t>
      </w:r>
      <w:r w:rsidRPr="00403757">
        <w:rPr>
          <w:lang w:val="en-CA"/>
        </w:rPr>
        <w:t>Sed id mauris at purus efficitur vulputate vitae a sapien.</w:t>
      </w:r>
      <w:r w:rsidR="00CE2F87" w:rsidRPr="00403757">
        <w:rPr>
          <w:lang w:val="en-CA"/>
        </w:rPr>
        <w:t xml:space="preserve"> </w:t>
      </w:r>
    </w:p>
    <w:p w14:paraId="3688A6FE" w14:textId="417D26BF" w:rsidR="00403757" w:rsidRPr="00403757" w:rsidRDefault="00403757" w:rsidP="00403757">
      <w:pPr>
        <w:pStyle w:val="Heading2"/>
        <w:rPr>
          <w:lang w:val="en-CA"/>
        </w:rPr>
      </w:pPr>
      <w:r w:rsidRPr="00403757">
        <w:rPr>
          <w:lang w:val="en-CA"/>
        </w:rPr>
        <w:t xml:space="preserve">Why </w:t>
      </w:r>
      <w:r>
        <w:rPr>
          <w:lang w:val="en-CA"/>
        </w:rPr>
        <w:t>This Study?</w:t>
      </w:r>
    </w:p>
    <w:p w14:paraId="26583928" w14:textId="7D4515FA" w:rsidR="00DE2936" w:rsidRPr="00004D7F" w:rsidRDefault="00DE2936" w:rsidP="000A6056">
      <w:pPr>
        <w:pStyle w:val="BodyText"/>
        <w:rPr>
          <w:lang w:val="fr-FR"/>
        </w:rPr>
      </w:pPr>
      <w:r w:rsidRPr="00817747">
        <w:rPr>
          <w:lang w:val="fr-FR"/>
        </w:rPr>
        <w:t>Mauris rutrum lacinia nunc ut euismod</w:t>
      </w:r>
      <w:r w:rsidR="00925FB1">
        <w:rPr>
          <w:lang w:val="fr-FR"/>
        </w:rPr>
        <w:t xml:space="preserve"> </w:t>
      </w:r>
      <w:r w:rsidR="0038461D">
        <w:rPr>
          <w:lang w:val="fr-FR"/>
        </w:rPr>
        <w:fldChar w:fldCharType="begin"/>
      </w:r>
      <w:r w:rsidR="0038461D">
        <w:rPr>
          <w:lang w:val="fr-FR"/>
        </w:rPr>
        <w:instrText xml:space="preserve"> ADDIN ZOTERO_ITEM CSL_CITATION {"citationID":"JIFReh7F","properties":{"formattedCitation":"(Robinson 1988)","plainCitation":"(Robinson 1988)","noteIndex":0},"citationItems":[{"id":1107,"uris":["http://zotero.org/users/649/items/9NR9G28B"],"itemData":{"id":1107,"type":"article-journal","citation-key":"robinsonFrenchIslamic1988","container-title":"The Journal of African History","ISSN":"00218537","issue":"3","note":"In contrast to the negative conclusions reached by Donal Cruise O'Brien, it is here argued that the French, in the last half of the nineteenth century, maintained an Islamic policy. They practised some of it all of the time and all of it when they had the human and financial resources. They consistently opposed the Islamic state where it conflicted with their own political and economic interests. They identified it with their old nemesis of Futa Toro and the Tokolor, and then with the Tijaniyya. This attitude can be contrasted with a much more tolerant disposition towards the established monarchies, with whom they coexisted for a much longer time and upon whom they relied to supply the cadre of chiefs. In the case of Umar, the French confronted a jihad that was launched before they began their own expansion in the upper valley, but they contained its influence. They quarantined the Wolof areas and pushed the Umarian state to the margins of their sphere of influence. By allowing much of the younger generation of Tokolor to depart, they turned the preaching of hijra to their own advantage. The French opposed the efforts of Ma Ba to move into the heart of the peanut basin and the campaigns of the Madiyankobe to block the river trade or disrupt cultivation in Cayor. As soon as Mamadu Lamin mobilized for jihad they responded by driving him out of their gateway to expansion. At the same time the French were capable of temporary and tactical alliances with Islamic leaders. The dominant case is the Umarian one. The 1860 agreement became a modus operandi for almost two decades, and even in the 1880s the French and Amadu had brief flurries of cooperation. Ma Ba's movement was acceptable as long as it was directed primarily against disruptive warriors and chiefs in the south. Amadu Madiyu might have stayed in Jolof for many years had he not disrupted essential patterns in Cayor and western Futa. In this instance the weakness of the administration was a significant factor. The French allied with Qadiriyya clerics opposed to the state-building tradition. Hamet Ndiaye Anne and Bu El Mogdad Seck gave the administration very strong credibility among Senegalese and Mauritanian Muslims until 1880, and their prestige was sorely missed thereafter. The administration remained alert to the need to develop positive relations with Muslim leaders, as the cultivation of the Kunta and the reception of the Timbuktu ambassador attest. Bu Kunta, Saad Bu, and Sidiyya were very useful to encourage the separation of Islamic piety from the Islamic state. The educational and judicial institutions, which Faidherbe put in place, nurtured the francophile Muslim community and formed the first indigenous colonial elite. They survived to some degree through the 1870s and 1880s, and were renewed in full force in the 1890s. Meanwhile, however, the French regarded the Tijaniyya with suspicion, using the name very widely as a label for clerics who appeared to threaten them with jihad and revolution, and to justify a policy of exile. Not till the twentieth century did they refine their classifications and modify their attitudes, allowing Amadu Bamba, for example, to return.","page":"415-435","source":"JSTOR","title":"French ‘Islamic’ Policy and Practice in Late Nineteenth-Century Senegal","volume":"29","author":[{"family":"Robinson","given":"David"}],"issued":{"date-parts":[["1988"]]}}}],"schema":"https://github.com/citation-style-language/schema/raw/master/csl-citation.json"} </w:instrText>
      </w:r>
      <w:r w:rsidR="0038461D">
        <w:rPr>
          <w:lang w:val="fr-FR"/>
        </w:rPr>
        <w:fldChar w:fldCharType="separate"/>
      </w:r>
      <w:r w:rsidR="00CE2F87">
        <w:rPr>
          <w:noProof/>
          <w:lang w:val="fr-FR"/>
        </w:rPr>
        <w:t>(Robinson 1988)</w:t>
      </w:r>
      <w:r w:rsidR="0038461D">
        <w:rPr>
          <w:lang w:val="fr-FR"/>
        </w:rPr>
        <w:fldChar w:fldCharType="end"/>
      </w:r>
      <w:r w:rsidR="00925FB1">
        <w:rPr>
          <w:lang w:val="fr-FR"/>
        </w:rPr>
        <w:t>.</w:t>
      </w:r>
      <w:r w:rsidRPr="00CE2F87">
        <w:rPr>
          <w:lang w:val="fr-FR"/>
        </w:rPr>
        <w:t xml:space="preserve"> Nulla facilisi</w:t>
      </w:r>
      <w:r w:rsidR="00925FB1">
        <w:rPr>
          <w:lang w:val="fr-FR"/>
        </w:rPr>
        <w:t>.</w:t>
      </w:r>
      <w:r w:rsidRPr="00710997">
        <w:rPr>
          <w:lang w:val="fr-FR"/>
        </w:rPr>
        <w:t xml:space="preserve"> Ut quis nunc quis enim dictum mollis vel dictum ex. </w:t>
      </w:r>
      <w:r w:rsidRPr="00430D40">
        <w:rPr>
          <w:lang w:val="fr-FR"/>
        </w:rPr>
        <w:t xml:space="preserve">Phasellus ipsum metus, lacinia quis augue nec, gravida sollicitudin massa. Duis vitae nunc eleifend sem consectetur luctus. Pellentesque ante lorem, porta id varius et, sodales a urna. Morbi vel nibh mi. Nulla lobortis, magna nec auctor lobortis, mi lorem ultricies diam, in ullamcorper leo eros sit amet odio. Vivamus et fringilla ligula. Nulla facilisi. Proin ultrices imperdiet sollicitudin. </w:t>
      </w:r>
      <w:r w:rsidRPr="00004D7F">
        <w:rPr>
          <w:lang w:val="fr-FR"/>
        </w:rPr>
        <w:t>Pellentesque ac erat ultricies, cursus augue vel, lobortis urna</w:t>
      </w:r>
      <w:r w:rsidR="00004D7F">
        <w:rPr>
          <w:lang w:val="fr-FR"/>
        </w:rPr>
        <w:t xml:space="preserve"> </w:t>
      </w:r>
      <w:r w:rsidR="00004D7F">
        <w:rPr>
          <w:lang w:val="fr-FR"/>
        </w:rPr>
        <w:fldChar w:fldCharType="begin"/>
      </w:r>
      <w:r w:rsidR="00004D7F">
        <w:rPr>
          <w:lang w:val="fr-FR"/>
        </w:rPr>
        <w:instrText xml:space="preserve"> ADDIN ZOTERO_ITEM CSL_CITATION {"citationID":"TaEFkvyo","properties":{"formattedCitation":"(Said 1978)","plainCitation":"(Said 1978)","noteIndex":0},"citationItems":[{"id":1806,"uris":["http://zotero.org/users/649/items/SE99DTNM"],"itemData":{"id":1806,"type":"book","citation-key":"saidOrientalism1978","publisher":"Vintage","publisher-place":"New York","title":"Orientalism","author":[{"family":"Said","given":"Edward"}],"issued":{"date-parts":[["1978"]]}}}],"schema":"https://github.com/citation-style-language/schema/raw/master/csl-citation.json"} </w:instrText>
      </w:r>
      <w:r w:rsidR="00004D7F">
        <w:rPr>
          <w:lang w:val="fr-FR"/>
        </w:rPr>
        <w:fldChar w:fldCharType="separate"/>
      </w:r>
      <w:r w:rsidR="00004D7F">
        <w:rPr>
          <w:noProof/>
          <w:lang w:val="fr-FR"/>
        </w:rPr>
        <w:t>(Said 1978)</w:t>
      </w:r>
      <w:r w:rsidR="00004D7F">
        <w:rPr>
          <w:lang w:val="fr-FR"/>
        </w:rPr>
        <w:fldChar w:fldCharType="end"/>
      </w:r>
      <w:r w:rsidR="00004D7F">
        <w:rPr>
          <w:lang w:val="fr-FR"/>
        </w:rPr>
        <w:t>.</w:t>
      </w:r>
    </w:p>
    <w:p w14:paraId="74BD3C6B" w14:textId="77777777" w:rsidR="00572D42" w:rsidRDefault="008E11D0" w:rsidP="00572D42">
      <w:pPr>
        <w:pStyle w:val="BodyText"/>
        <w:keepNext/>
      </w:pPr>
      <w:r>
        <w:rPr>
          <w:noProof/>
        </w:rPr>
        <w:lastRenderedPageBreak/>
        <w:drawing>
          <wp:inline distT="0" distB="0" distL="0" distR="0" wp14:anchorId="2453411E" wp14:editId="558A6985">
            <wp:extent cx="5842000" cy="3898900"/>
            <wp:effectExtent l="0" t="0" r="0" b="0"/>
            <wp:docPr id="8162948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6294826" name="Picture 816294826"/>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842000" cy="3898900"/>
                    </a:xfrm>
                    <a:prstGeom prst="rect">
                      <a:avLst/>
                    </a:prstGeom>
                  </pic:spPr>
                </pic:pic>
              </a:graphicData>
            </a:graphic>
          </wp:inline>
        </w:drawing>
      </w:r>
    </w:p>
    <w:p w14:paraId="5C04C919" w14:textId="36B11202" w:rsidR="008E11D0" w:rsidRDefault="00572D42" w:rsidP="00572D42">
      <w:pPr>
        <w:pStyle w:val="Caption"/>
      </w:pPr>
      <w:bookmarkStart w:id="3" w:name="_Toc237447137"/>
      <w:r>
        <w:t xml:space="preserve">Figure </w:t>
      </w:r>
      <w:r>
        <w:fldChar w:fldCharType="begin"/>
      </w:r>
      <w:r>
        <w:instrText xml:space="preserve"> STYLEREF 1 \s </w:instrText>
      </w:r>
      <w:r>
        <w:fldChar w:fldCharType="separate"/>
      </w:r>
      <w:r>
        <w:rPr>
          <w:rFonts w:hint="cs"/>
          <w:noProof/>
          <w:cs/>
        </w:rPr>
        <w:t>‎</w:t>
      </w:r>
      <w:r>
        <w:rPr>
          <w:noProof/>
        </w:rPr>
        <w:t>0</w:t>
      </w:r>
      <w:r>
        <w:fldChar w:fldCharType="end"/>
      </w:r>
      <w:r>
        <w:t>.</w:t>
      </w:r>
      <w:r>
        <w:fldChar w:fldCharType="begin"/>
      </w:r>
      <w:r>
        <w:instrText xml:space="preserve"> SEQ Figure \* ARABIC \s 1 </w:instrText>
      </w:r>
      <w:r>
        <w:fldChar w:fldCharType="separate"/>
      </w:r>
      <w:r>
        <w:rPr>
          <w:noProof/>
        </w:rPr>
        <w:t>1</w:t>
      </w:r>
      <w:bookmarkEnd w:id="3"/>
      <w:r>
        <w:fldChar w:fldCharType="end"/>
      </w:r>
      <w:r w:rsidR="000C77AF">
        <w:t>. Prayer beads in Kaolack, Senegal.</w:t>
      </w:r>
    </w:p>
    <w:p w14:paraId="6DAB4DDF" w14:textId="1AF74C50" w:rsidR="00DE2936" w:rsidRPr="001D14D9" w:rsidRDefault="000C77AF" w:rsidP="000C77AF">
      <w:pPr>
        <w:pStyle w:val="caption-Alt-text"/>
      </w:pPr>
      <w:r>
        <w:t>Alt-text. A more detailed physical description of the image</w:t>
      </w:r>
      <w:r w:rsidR="00DE2936">
        <w:t>.</w:t>
      </w:r>
    </w:p>
    <w:p w14:paraId="032126DE" w14:textId="01126EA0" w:rsidR="00004D7F" w:rsidRPr="00817747" w:rsidRDefault="00004D7F" w:rsidP="00004D7F">
      <w:pPr>
        <w:pStyle w:val="Heading2"/>
      </w:pPr>
      <w:r w:rsidRPr="00817747">
        <w:t>Methodology</w:t>
      </w:r>
    </w:p>
    <w:p w14:paraId="1B48E787" w14:textId="0FA8C2A7" w:rsidR="00620330" w:rsidRPr="007B541B" w:rsidRDefault="00DE2936" w:rsidP="004C499C">
      <w:pPr>
        <w:pStyle w:val="BodyText"/>
        <w:rPr>
          <w:lang w:val="fr-FR"/>
        </w:rPr>
      </w:pPr>
      <w:r w:rsidRPr="00817747">
        <w:t>Ut dolor magna, molestie quis vulputate in, ullamcorper vel metus</w:t>
      </w:r>
      <w:r w:rsidR="00004D7F" w:rsidRPr="00817747">
        <w:t xml:space="preserve"> </w:t>
      </w:r>
      <w:r w:rsidR="00004D7F">
        <w:rPr>
          <w:lang w:val="en-CA"/>
        </w:rPr>
        <w:fldChar w:fldCharType="begin"/>
      </w:r>
      <w:r w:rsidR="00004D7F" w:rsidRPr="00817747">
        <w:instrText xml:space="preserve"> ADDIN ZOTERO_ITEM CSL_CITATION {"citationID":"cgf12YHc","properties":{"formattedCitation":"(Mamdani 2004)","plainCitation":"(Mamdani 2004)","noteIndex":0},"citationItems":[{"id":2626,"uris":["http://zotero.org/users/649/items/HQCE9E9A"],"itemData":{"id":2626,"type":"book","citation-key":"mamdaniGoodMuslim2004","ISBN":"2-86978-134-2","publisher":"Pantheon","publisher-place":"New York","source":"Google Books","title":"Good Muslim, Bad Muslim","author":[{"family":"Mamdani","given":"Mahmood"}],"issued":{"date-parts":[["2004"]]}}}],"schema":"https://github.com/citation-style-language/schema/raw/master/csl-citation.json"} </w:instrText>
      </w:r>
      <w:r w:rsidR="00004D7F">
        <w:rPr>
          <w:lang w:val="en-CA"/>
        </w:rPr>
        <w:fldChar w:fldCharType="separate"/>
      </w:r>
      <w:r w:rsidR="00004D7F" w:rsidRPr="00817747">
        <w:rPr>
          <w:noProof/>
        </w:rPr>
        <w:t>(Mamdani 2004)</w:t>
      </w:r>
      <w:r w:rsidR="00004D7F">
        <w:rPr>
          <w:lang w:val="en-CA"/>
        </w:rPr>
        <w:fldChar w:fldCharType="end"/>
      </w:r>
      <w:r w:rsidRPr="00817747">
        <w:t xml:space="preserve">. Aenean vel tristique lorem. </w:t>
      </w:r>
      <w:r w:rsidRPr="00CE2F87">
        <w:rPr>
          <w:lang w:val="en-CA"/>
        </w:rPr>
        <w:t xml:space="preserve">Aenean ultrices rutrum auctor. </w:t>
      </w:r>
      <w:r w:rsidRPr="00817747">
        <w:rPr>
          <w:lang w:val="fr-FR"/>
        </w:rPr>
        <w:t xml:space="preserve">Proin est ex, viverra in nunc eget, tempus tincidunt risus. Cras id enim et tortor elementum tristique sed vitae ex. Vivamus ut fringilla mi, sit amet ultricies lorem. Praesent vehicula interdum mauris, eget pellentesque sem imperdiet sed. </w:t>
      </w:r>
      <w:r w:rsidRPr="00E9003F">
        <w:t xml:space="preserve">Sed sapien nunc, tincidunt sit amet lacus sit amet, rhoncus rutrum dolor. </w:t>
      </w:r>
      <w:r w:rsidRPr="00817747">
        <w:rPr>
          <w:lang w:val="fr-FR"/>
        </w:rPr>
        <w:t xml:space="preserve">Pellentesque aliquet aliquet massa, id tristique purus consequat in. Nunc non tincidunt nunc, nec fringilla mi. Mauris elit tellus, vulputate eu mi eget, tempus fermentum mauris. </w:t>
      </w:r>
      <w:r w:rsidRPr="007B541B">
        <w:rPr>
          <w:lang w:val="fr-FR"/>
        </w:rPr>
        <w:t>Donec ut nunc augue.</w:t>
      </w:r>
      <w:r w:rsidR="000C183F" w:rsidRPr="007B541B">
        <w:rPr>
          <w:lang w:val="fr-FR"/>
        </w:rPr>
        <w:t xml:space="preserve"> </w:t>
      </w:r>
    </w:p>
    <w:p w14:paraId="59010788" w14:textId="6A04AAE8" w:rsidR="004C499C" w:rsidRPr="004C499C" w:rsidRDefault="004C499C" w:rsidP="004C499C">
      <w:pPr>
        <w:pStyle w:val="BodyText"/>
        <w:rPr>
          <w:lang w:val="fr-FR"/>
        </w:rPr>
      </w:pPr>
      <w:r w:rsidRPr="004C499C">
        <w:rPr>
          <w:lang w:val="fr-FR"/>
        </w:rPr>
        <w:t xml:space="preserve">Ut dolor magna, molestie quis vulputate in, ullamcorper vel metus </w:t>
      </w:r>
      <w:r>
        <w:rPr>
          <w:lang w:val="en-CA"/>
        </w:rPr>
        <w:fldChar w:fldCharType="begin"/>
      </w:r>
      <w:r w:rsidRPr="004C499C">
        <w:rPr>
          <w:lang w:val="fr-FR"/>
        </w:rPr>
        <w:instrText xml:space="preserve"> ADDIN ZOTERO_ITEM CSL_CITATION {"citationID":"cgf12YHc","properties":{"formattedCitation":"(Mamdani 2004)","plainCitation":"(Mamdani 2004)","noteIndex":0},"citationItems":[{"id":2626,"uris":["http://zotero.org/users/649/items/HQCE9E9A"],"itemData":{"id":2626,"type":"book","citation-key":"mamdaniGoodMuslim2004","ISBN":"2-86978-134-2","publisher":"Pantheon","publisher-place":"New York","source":"Google Books","title":"Good Muslim, Bad Muslim","author":[{"family":"Mamdani","given":"Mahmood"}],"issued":{"date-parts":[["2004"]]}}}],"schema":"https://github.com/citation-style-language/schema/raw/master/csl-citation.json"} </w:instrText>
      </w:r>
      <w:r>
        <w:rPr>
          <w:lang w:val="en-CA"/>
        </w:rPr>
        <w:fldChar w:fldCharType="separate"/>
      </w:r>
      <w:r w:rsidRPr="004C499C">
        <w:rPr>
          <w:noProof/>
          <w:lang w:val="fr-FR"/>
        </w:rPr>
        <w:t>(Mamdani 2004)</w:t>
      </w:r>
      <w:r>
        <w:rPr>
          <w:lang w:val="en-CA"/>
        </w:rPr>
        <w:fldChar w:fldCharType="end"/>
      </w:r>
      <w:r w:rsidRPr="004C499C">
        <w:rPr>
          <w:lang w:val="fr-FR"/>
        </w:rPr>
        <w:t xml:space="preserve">. Aenean vel tristique lorem. Aenean ultrices rutrum auctor. </w:t>
      </w:r>
      <w:r w:rsidRPr="00817747">
        <w:rPr>
          <w:lang w:val="fr-FR"/>
        </w:rPr>
        <w:t xml:space="preserve">Proin est ex, viverra in nunc eget, tempus tincidunt risus. Cras id enim et tortor elementum tristique sed vitae ex. Vivamus ut fringilla mi, sit amet ultricies lorem. Praesent vehicula interdum mauris, eget pellentesque sem imperdiet sed. </w:t>
      </w:r>
      <w:r w:rsidRPr="00E9003F">
        <w:t xml:space="preserve">Sed sapien nunc, tincidunt sit amet lacus sit amet, rhoncus rutrum dolor. </w:t>
      </w:r>
      <w:r w:rsidRPr="00817747">
        <w:rPr>
          <w:lang w:val="fr-FR"/>
        </w:rPr>
        <w:t xml:space="preserve">Pellentesque aliquet aliquet massa, id tristique </w:t>
      </w:r>
      <w:r w:rsidRPr="00817747">
        <w:rPr>
          <w:lang w:val="fr-FR"/>
        </w:rPr>
        <w:lastRenderedPageBreak/>
        <w:t xml:space="preserve">purus consequat in. Nunc non tincidunt nunc, nec fringilla mi. Mauris elit tellus, vulputate eu mi eget, tempus fermentum mauris. </w:t>
      </w:r>
      <w:r w:rsidRPr="004C499C">
        <w:rPr>
          <w:lang w:val="fr-FR"/>
        </w:rPr>
        <w:t xml:space="preserve">Donec ut nunc augue. </w:t>
      </w:r>
    </w:p>
    <w:p w14:paraId="1AC2B0FD" w14:textId="77777777" w:rsidR="004C499C" w:rsidRPr="004C499C" w:rsidRDefault="004C499C" w:rsidP="004C499C">
      <w:pPr>
        <w:pStyle w:val="BodyText"/>
        <w:rPr>
          <w:lang w:val="fr-FR"/>
        </w:rPr>
      </w:pPr>
      <w:r w:rsidRPr="004C499C">
        <w:rPr>
          <w:lang w:val="fr-FR"/>
        </w:rPr>
        <w:t xml:space="preserve">Ut dolor magna, molestie quis vulputate in, ullamcorper vel metus </w:t>
      </w:r>
      <w:r>
        <w:rPr>
          <w:lang w:val="en-CA"/>
        </w:rPr>
        <w:fldChar w:fldCharType="begin"/>
      </w:r>
      <w:r w:rsidRPr="004C499C">
        <w:rPr>
          <w:lang w:val="fr-FR"/>
        </w:rPr>
        <w:instrText xml:space="preserve"> ADDIN ZOTERO_ITEM CSL_CITATION {"citationID":"cgf12YHc","properties":{"formattedCitation":"(Mamdani 2004)","plainCitation":"(Mamdani 2004)","noteIndex":0},"citationItems":[{"id":2626,"uris":["http://zotero.org/users/649/items/HQCE9E9A"],"itemData":{"id":2626,"type":"book","citation-key":"mamdaniGoodMuslim2004","ISBN":"2-86978-134-2","publisher":"Pantheon","publisher-place":"New York","source":"Google Books","title":"Good Muslim, Bad Muslim","author":[{"family":"Mamdani","given":"Mahmood"}],"issued":{"date-parts":[["2004"]]}}}],"schema":"https://github.com/citation-style-language/schema/raw/master/csl-citation.json"} </w:instrText>
      </w:r>
      <w:r>
        <w:rPr>
          <w:lang w:val="en-CA"/>
        </w:rPr>
        <w:fldChar w:fldCharType="separate"/>
      </w:r>
      <w:r w:rsidRPr="004C499C">
        <w:rPr>
          <w:noProof/>
          <w:lang w:val="fr-FR"/>
        </w:rPr>
        <w:t>(Mamdani 2004)</w:t>
      </w:r>
      <w:r>
        <w:rPr>
          <w:lang w:val="en-CA"/>
        </w:rPr>
        <w:fldChar w:fldCharType="end"/>
      </w:r>
      <w:r w:rsidRPr="004C499C">
        <w:rPr>
          <w:lang w:val="fr-FR"/>
        </w:rPr>
        <w:t xml:space="preserve">. Aenean vel tristique lorem. Aenean ultrices rutrum auctor. </w:t>
      </w:r>
      <w:r w:rsidRPr="00817747">
        <w:rPr>
          <w:lang w:val="fr-FR"/>
        </w:rPr>
        <w:t xml:space="preserve">Proin est ex, viverra in nunc eget, tempus tincidunt risus. Cras id enim et tortor elementum tristique sed vitae ex. Vivamus ut fringilla mi, sit amet ultricies lorem. Praesent vehicula interdum mauris, eget pellentesque sem imperdiet sed. </w:t>
      </w:r>
      <w:r w:rsidRPr="00E9003F">
        <w:t xml:space="preserve">Sed sapien nunc, tincidunt sit amet lacus sit amet, rhoncus rutrum dolor. </w:t>
      </w:r>
      <w:r w:rsidRPr="00817747">
        <w:rPr>
          <w:lang w:val="fr-FR"/>
        </w:rPr>
        <w:t xml:space="preserve">Pellentesque aliquet aliquet massa, id tristique purus consequat in. Nunc non tincidunt nunc, nec fringilla mi. Mauris elit tellus, vulputate eu mi eget, tempus fermentum mauris. </w:t>
      </w:r>
      <w:r w:rsidRPr="004C499C">
        <w:rPr>
          <w:lang w:val="fr-FR"/>
        </w:rPr>
        <w:t xml:space="preserve">Donec ut nunc augue. </w:t>
      </w:r>
    </w:p>
    <w:p w14:paraId="2899F819" w14:textId="77777777" w:rsidR="004C499C" w:rsidRPr="004C499C" w:rsidRDefault="004C499C" w:rsidP="004C499C">
      <w:pPr>
        <w:pStyle w:val="BodyText"/>
        <w:rPr>
          <w:lang w:val="en-CA"/>
        </w:rPr>
      </w:pPr>
      <w:r w:rsidRPr="004C499C">
        <w:rPr>
          <w:lang w:val="fr-FR"/>
        </w:rPr>
        <w:t xml:space="preserve">Ut dolor magna, molestie quis vulputate in, ullamcorper vel metus </w:t>
      </w:r>
      <w:r>
        <w:rPr>
          <w:lang w:val="en-CA"/>
        </w:rPr>
        <w:fldChar w:fldCharType="begin"/>
      </w:r>
      <w:r w:rsidRPr="004C499C">
        <w:rPr>
          <w:lang w:val="fr-FR"/>
        </w:rPr>
        <w:instrText xml:space="preserve"> ADDIN ZOTERO_ITEM CSL_CITATION {"citationID":"cgf12YHc","properties":{"formattedCitation":"(Mamdani 2004)","plainCitation":"(Mamdani 2004)","noteIndex":0},"citationItems":[{"id":2626,"uris":["http://zotero.org/users/649/items/HQCE9E9A"],"itemData":{"id":2626,"type":"book","citation-key":"mamdaniGoodMuslim2004","ISBN":"2-86978-134-2","publisher":"Pantheon","publisher-place":"New York","source":"Google Books","title":"Good Muslim, Bad Muslim","author":[{"family":"Mamdani","given":"Mahmood"}],"issued":{"date-parts":[["2004"]]}}}],"schema":"https://github.com/citation-style-language/schema/raw/master/csl-citation.json"} </w:instrText>
      </w:r>
      <w:r>
        <w:rPr>
          <w:lang w:val="en-CA"/>
        </w:rPr>
        <w:fldChar w:fldCharType="separate"/>
      </w:r>
      <w:r w:rsidRPr="004C499C">
        <w:rPr>
          <w:noProof/>
          <w:lang w:val="fr-FR"/>
        </w:rPr>
        <w:t>(Mamdani 2004)</w:t>
      </w:r>
      <w:r>
        <w:rPr>
          <w:lang w:val="en-CA"/>
        </w:rPr>
        <w:fldChar w:fldCharType="end"/>
      </w:r>
      <w:r w:rsidRPr="004C499C">
        <w:rPr>
          <w:lang w:val="fr-FR"/>
        </w:rPr>
        <w:t xml:space="preserve">. Aenean vel tristique lorem. Aenean ultrices rutrum auctor. </w:t>
      </w:r>
      <w:r w:rsidRPr="00817747">
        <w:rPr>
          <w:lang w:val="fr-FR"/>
        </w:rPr>
        <w:t xml:space="preserve">Proin est ex, viverra in nunc eget, tempus tincidunt risus. Cras id enim et tortor elementum tristique sed vitae ex. Vivamus ut fringilla mi, sit amet ultricies lorem. Praesent vehicula interdum mauris, eget pellentesque sem imperdiet sed. </w:t>
      </w:r>
      <w:r w:rsidRPr="00E9003F">
        <w:t xml:space="preserve">Sed sapien nunc, tincidunt sit amet lacus sit amet, rhoncus rutrum dolor. </w:t>
      </w:r>
      <w:r w:rsidRPr="00817747">
        <w:rPr>
          <w:lang w:val="fr-FR"/>
        </w:rPr>
        <w:t xml:space="preserve">Pellentesque aliquet aliquet massa, id tristique purus consequat in. Nunc non tincidunt nunc, nec fringilla mi. Mauris elit tellus, vulputate eu mi eget, tempus fermentum mauris. </w:t>
      </w:r>
      <w:r w:rsidRPr="00CE2F87">
        <w:rPr>
          <w:lang w:val="en-CA"/>
        </w:rPr>
        <w:t xml:space="preserve">Donec ut nunc augue. </w:t>
      </w:r>
    </w:p>
    <w:p w14:paraId="357DC136" w14:textId="77777777" w:rsidR="004C499C" w:rsidRPr="00CE2F87" w:rsidRDefault="004C499C" w:rsidP="00620330">
      <w:pPr>
        <w:rPr>
          <w:lang w:val="fr-FR"/>
        </w:rPr>
        <w:sectPr w:rsidR="004C499C" w:rsidRPr="00CE2F87" w:rsidSect="004C499C">
          <w:footerReference w:type="first" r:id="rId19"/>
          <w:footnotePr>
            <w:pos w:val="beneathText"/>
            <w:numRestart w:val="eachSect"/>
          </w:footnotePr>
          <w:endnotePr>
            <w:numFmt w:val="decimal"/>
            <w:numRestart w:val="eachSect"/>
          </w:endnotePr>
          <w:pgSz w:w="12240" w:h="15840"/>
          <w:pgMar w:top="1440" w:right="1440" w:bottom="1236" w:left="1440" w:header="567" w:footer="374" w:gutter="0"/>
          <w:pgNumType w:start="1"/>
          <w:cols w:space="708"/>
          <w:titlePg/>
          <w:docGrid w:linePitch="360"/>
        </w:sectPr>
      </w:pPr>
    </w:p>
    <w:p w14:paraId="0D90D85F" w14:textId="3DA4C57B" w:rsidR="00DE2936" w:rsidRPr="00CE2F87" w:rsidRDefault="00DE2936" w:rsidP="00486BB6">
      <w:pPr>
        <w:pStyle w:val="Heading1"/>
        <w:numPr>
          <w:ilvl w:val="0"/>
          <w:numId w:val="13"/>
        </w:numPr>
        <w:tabs>
          <w:tab w:val="clear" w:pos="1701"/>
          <w:tab w:val="left" w:pos="1560"/>
        </w:tabs>
        <w:rPr>
          <w:lang w:val="fr-FR"/>
        </w:rPr>
      </w:pPr>
      <w:bookmarkStart w:id="4" w:name="_Toc237446691"/>
      <w:r w:rsidRPr="00CE2F87">
        <w:rPr>
          <w:lang w:val="fr-FR"/>
        </w:rPr>
        <w:lastRenderedPageBreak/>
        <w:t>What’s It All About?</w:t>
      </w:r>
      <w:bookmarkEnd w:id="4"/>
    </w:p>
    <w:p w14:paraId="179C46ED" w14:textId="0380502E" w:rsidR="00DE2936" w:rsidRPr="00817747" w:rsidRDefault="00DE2936" w:rsidP="00DE2936">
      <w:pPr>
        <w:rPr>
          <w:lang w:val="en-CA"/>
        </w:rPr>
      </w:pPr>
      <w:r w:rsidRPr="00817747">
        <w:rPr>
          <w:lang w:val="en-CA"/>
        </w:rPr>
        <w:t>This chapter builds on some literature.</w:t>
      </w:r>
      <w:r>
        <w:rPr>
          <w:rStyle w:val="FootnoteReference"/>
        </w:rPr>
        <w:footnoteReference w:id="1"/>
      </w:r>
    </w:p>
    <w:p w14:paraId="69754A4D" w14:textId="77777777" w:rsidR="00DE2936" w:rsidRDefault="00DE2936" w:rsidP="00046356">
      <w:pPr>
        <w:pStyle w:val="BodyText"/>
        <w:rPr>
          <w:rtl/>
        </w:rPr>
      </w:pPr>
    </w:p>
    <w:p w14:paraId="65B2D929" w14:textId="77777777" w:rsidR="00DE2936" w:rsidRPr="00817747" w:rsidRDefault="00DE2936" w:rsidP="00486BB6">
      <w:pPr>
        <w:pStyle w:val="Heading1"/>
        <w:rPr>
          <w:lang w:val="en-CA"/>
        </w:rPr>
        <w:sectPr w:rsidR="00DE2936" w:rsidRPr="00817747" w:rsidSect="008E11D0">
          <w:footnotePr>
            <w:pos w:val="beneathText"/>
          </w:footnotePr>
          <w:endnotePr>
            <w:numFmt w:val="decimal"/>
            <w:numRestart w:val="eachSect"/>
          </w:endnotePr>
          <w:pgSz w:w="12240" w:h="15840"/>
          <w:pgMar w:top="1440" w:right="1440" w:bottom="1236" w:left="1440" w:header="567" w:footer="374" w:gutter="0"/>
          <w:cols w:space="708"/>
          <w:titlePg/>
          <w:docGrid w:linePitch="360"/>
        </w:sectPr>
      </w:pPr>
    </w:p>
    <w:p w14:paraId="118D101C" w14:textId="6E19E645" w:rsidR="00DE2936" w:rsidRPr="00CE2F87" w:rsidRDefault="00DE2936" w:rsidP="00C35061">
      <w:pPr>
        <w:pStyle w:val="Heading1"/>
        <w:numPr>
          <w:ilvl w:val="0"/>
          <w:numId w:val="13"/>
        </w:numPr>
        <w:rPr>
          <w:lang w:val="fr-FR"/>
        </w:rPr>
      </w:pPr>
      <w:bookmarkStart w:id="5" w:name="_Toc237446692"/>
      <w:r w:rsidRPr="00CE2F87">
        <w:rPr>
          <w:lang w:val="fr-FR"/>
        </w:rPr>
        <w:lastRenderedPageBreak/>
        <w:t>How It All Began</w:t>
      </w:r>
      <w:bookmarkEnd w:id="5"/>
    </w:p>
    <w:p w14:paraId="6BAFCCDF" w14:textId="77777777" w:rsidR="00DE2936" w:rsidRDefault="00DE2936" w:rsidP="00E9003F">
      <w:pPr>
        <w:pStyle w:val="BodyText"/>
        <w:rPr>
          <w:lang w:val="fr-FR"/>
        </w:rPr>
      </w:pPr>
      <w:r w:rsidRPr="00403757">
        <w:rPr>
          <w:lang w:val="fr-FR"/>
        </w:rPr>
        <w:t xml:space="preserve">Nam mauris nulla, rhoncus in mi vitae, congue luctus quam. Integer laoreet dui et leo fringilla venenatis. </w:t>
      </w:r>
      <w:r w:rsidRPr="00E14D7C">
        <w:rPr>
          <w:lang w:val="fr-FR"/>
        </w:rPr>
        <w:t xml:space="preserve">In hac habitasse platea dictumst. </w:t>
      </w:r>
      <w:r w:rsidRPr="005568CB">
        <w:rPr>
          <w:lang w:val="fr-FR"/>
        </w:rPr>
        <w:t>Nulla eu dui eu ligula facilisis sagittis eu nec libero. Sed finibus mollis lectus ac congue. Quisque quis lobortis urna, eget varius ligula.</w:t>
      </w:r>
    </w:p>
    <w:tbl>
      <w:tblPr>
        <w:tblStyle w:val="TableGrid"/>
        <w:tblW w:w="0" w:type="auto"/>
        <w:tblLook w:val="04A0" w:firstRow="1" w:lastRow="0" w:firstColumn="1" w:lastColumn="0" w:noHBand="0" w:noVBand="1"/>
      </w:tblPr>
      <w:tblGrid>
        <w:gridCol w:w="3116"/>
        <w:gridCol w:w="3117"/>
        <w:gridCol w:w="3117"/>
      </w:tblGrid>
      <w:tr w:rsidR="00DE2936" w:rsidRPr="00CE2F87" w14:paraId="4AE200C6" w14:textId="77777777" w:rsidTr="005568CB">
        <w:tc>
          <w:tcPr>
            <w:tcW w:w="3116" w:type="dxa"/>
          </w:tcPr>
          <w:p w14:paraId="3409C90B" w14:textId="33F85222" w:rsidR="00DE2936" w:rsidRPr="00CE2F87" w:rsidRDefault="00DE2936" w:rsidP="005568CB">
            <w:pPr>
              <w:rPr>
                <w:lang w:val="fr-FR"/>
              </w:rPr>
            </w:pPr>
            <w:r w:rsidRPr="00CE2F87">
              <w:rPr>
                <w:lang w:val="fr-FR"/>
              </w:rPr>
              <w:t>Name</w:t>
            </w:r>
          </w:p>
        </w:tc>
        <w:tc>
          <w:tcPr>
            <w:tcW w:w="3117" w:type="dxa"/>
          </w:tcPr>
          <w:p w14:paraId="76728907" w14:textId="0C6A76E8" w:rsidR="00DE2936" w:rsidRPr="00CE2F87" w:rsidRDefault="00DE2936" w:rsidP="005568CB">
            <w:pPr>
              <w:rPr>
                <w:lang w:val="fr-FR"/>
              </w:rPr>
            </w:pPr>
            <w:r w:rsidRPr="00CE2F87">
              <w:rPr>
                <w:lang w:val="fr-FR"/>
              </w:rPr>
              <w:t>Country</w:t>
            </w:r>
          </w:p>
        </w:tc>
        <w:tc>
          <w:tcPr>
            <w:tcW w:w="3117" w:type="dxa"/>
          </w:tcPr>
          <w:p w14:paraId="22FFD02D" w14:textId="2436DE88" w:rsidR="00DE2936" w:rsidRPr="00CE2F87" w:rsidRDefault="00DE2936" w:rsidP="005568CB">
            <w:pPr>
              <w:rPr>
                <w:lang w:val="fr-FR"/>
              </w:rPr>
            </w:pPr>
            <w:r w:rsidRPr="00CE2F87">
              <w:rPr>
                <w:lang w:val="fr-FR"/>
              </w:rPr>
              <w:t>Century</w:t>
            </w:r>
          </w:p>
        </w:tc>
      </w:tr>
      <w:tr w:rsidR="00DE2936" w:rsidRPr="007B541B" w14:paraId="59EBF7EE" w14:textId="77777777" w:rsidTr="005568CB">
        <w:tc>
          <w:tcPr>
            <w:tcW w:w="3116" w:type="dxa"/>
          </w:tcPr>
          <w:p w14:paraId="6794C32E" w14:textId="0977B405" w:rsidR="00DE2936" w:rsidRPr="005568CB" w:rsidRDefault="00DE2936" w:rsidP="005568CB">
            <w:pPr>
              <w:pStyle w:val="Tablecellcontents"/>
            </w:pPr>
            <w:r w:rsidRPr="00E9003F">
              <w:t xml:space="preserve">Nam mauris nulla, rhoncus in mi vitae, congue luctus quam. Integer laoreet dui et leo fringilla venenatis. In hac habitasse platea dictumst. </w:t>
            </w:r>
            <w:r w:rsidRPr="005568CB">
              <w:t>Nulla eu dui eu ligula facilisis sagittis</w:t>
            </w:r>
          </w:p>
        </w:tc>
        <w:tc>
          <w:tcPr>
            <w:tcW w:w="3117" w:type="dxa"/>
          </w:tcPr>
          <w:p w14:paraId="5110A463" w14:textId="77777777" w:rsidR="00DE2936" w:rsidRPr="005568CB" w:rsidRDefault="00DE2936" w:rsidP="005568CB">
            <w:pPr>
              <w:pStyle w:val="Tablecellcontents"/>
            </w:pPr>
          </w:p>
        </w:tc>
        <w:tc>
          <w:tcPr>
            <w:tcW w:w="3117" w:type="dxa"/>
          </w:tcPr>
          <w:p w14:paraId="067F3A4B" w14:textId="77777777" w:rsidR="00DE2936" w:rsidRPr="005568CB" w:rsidRDefault="00DE2936" w:rsidP="005568CB">
            <w:pPr>
              <w:pStyle w:val="Tablecellcontents"/>
            </w:pPr>
          </w:p>
        </w:tc>
      </w:tr>
      <w:tr w:rsidR="00DE2936" w:rsidRPr="00CE2F87" w14:paraId="40A7E9CB" w14:textId="77777777" w:rsidTr="005568CB">
        <w:tc>
          <w:tcPr>
            <w:tcW w:w="3116" w:type="dxa"/>
          </w:tcPr>
          <w:p w14:paraId="5B448F22" w14:textId="2762F7D7" w:rsidR="00DE2936" w:rsidRPr="005568CB" w:rsidRDefault="00DE2936" w:rsidP="005568CB">
            <w:pPr>
              <w:pStyle w:val="Tablecellcontents"/>
            </w:pPr>
            <w:r w:rsidRPr="005568CB">
              <w:t>Al-Shaykh Aḥmad</w:t>
            </w:r>
          </w:p>
        </w:tc>
        <w:tc>
          <w:tcPr>
            <w:tcW w:w="3117" w:type="dxa"/>
          </w:tcPr>
          <w:p w14:paraId="7033F812" w14:textId="33C074F9" w:rsidR="00DE2936" w:rsidRPr="005568CB" w:rsidRDefault="00DE2936" w:rsidP="005568CB">
            <w:pPr>
              <w:pStyle w:val="Tablecellcontents"/>
            </w:pPr>
            <w:r w:rsidRPr="005568CB">
              <w:t>Mauritania</w:t>
            </w:r>
          </w:p>
        </w:tc>
        <w:tc>
          <w:tcPr>
            <w:tcW w:w="3117" w:type="dxa"/>
          </w:tcPr>
          <w:p w14:paraId="14C0B9E3" w14:textId="112A05EF" w:rsidR="00DE2936" w:rsidRPr="005568CB" w:rsidRDefault="00DE2936" w:rsidP="005568CB">
            <w:pPr>
              <w:pStyle w:val="Tablecellcontents"/>
            </w:pPr>
            <w:r w:rsidRPr="005568CB">
              <w:t>20th</w:t>
            </w:r>
          </w:p>
        </w:tc>
      </w:tr>
    </w:tbl>
    <w:p w14:paraId="316C3815" w14:textId="27FD7002" w:rsidR="00DE2936" w:rsidRPr="005568CB" w:rsidRDefault="00DE2936" w:rsidP="005568CB">
      <w:pPr>
        <w:pStyle w:val="Caption"/>
        <w:rPr>
          <w:lang w:val="fr-FR"/>
        </w:rPr>
      </w:pPr>
      <w:r>
        <w:rPr>
          <w:lang w:val="fr-FR"/>
        </w:rPr>
        <w:t>Table 1. Caption goes here.</w:t>
      </w:r>
    </w:p>
    <w:p w14:paraId="52538AE2" w14:textId="77777777" w:rsidR="00DE2936" w:rsidRPr="00817747" w:rsidRDefault="00DE2936" w:rsidP="00E9003F">
      <w:pPr>
        <w:pStyle w:val="BodyText"/>
        <w:rPr>
          <w:lang w:val="en-CA"/>
        </w:rPr>
      </w:pPr>
      <w:r w:rsidRPr="005568CB">
        <w:rPr>
          <w:lang w:val="fr-FR"/>
        </w:rPr>
        <w:t xml:space="preserve">Suspendisse dictum efficitur ligula at vestibulum. Cras magna quam, rutrum a ex in, interdum luctus est. Maecenas nec elementum tellus. Phasellus fermentum nulla risus, et convallis mauris ornare eget. Etiam non hendrerit augue. Ut eu quam non sapien tincidunt venenatis. </w:t>
      </w:r>
      <w:r w:rsidRPr="00817747">
        <w:rPr>
          <w:lang w:val="en-CA"/>
        </w:rPr>
        <w:t>Aliquam dignissim viverra ex, vel commodo leo aliquam sed.</w:t>
      </w:r>
    </w:p>
    <w:p w14:paraId="0A132917" w14:textId="66A7E8D0" w:rsidR="00DE2936" w:rsidRPr="00817747" w:rsidRDefault="00DE2936" w:rsidP="00892414">
      <w:pPr>
        <w:pStyle w:val="Englishpoetry"/>
      </w:pPr>
      <w:r w:rsidRPr="00817747">
        <w:t>Roses are red</w:t>
      </w:r>
      <w:r w:rsidRPr="00817747">
        <w:tab/>
        <w:t>Violets are blue</w:t>
      </w:r>
      <w:r w:rsidRPr="00817747">
        <w:br/>
        <w:t>Sugar is sweet</w:t>
      </w:r>
      <w:r w:rsidRPr="00817747">
        <w:tab/>
        <w:t>And so are you.</w:t>
      </w:r>
    </w:p>
    <w:p w14:paraId="39CDE03B" w14:textId="6FE13CD9" w:rsidR="00DE2936" w:rsidRPr="00817747" w:rsidRDefault="00DE2936" w:rsidP="00486BB6">
      <w:pPr>
        <w:pStyle w:val="Heading1"/>
        <w:rPr>
          <w:lang w:val="en-CA"/>
        </w:rPr>
      </w:pPr>
      <w:bookmarkStart w:id="6" w:name="_Toc237446695"/>
      <w:r w:rsidRPr="00817747">
        <w:rPr>
          <w:lang w:val="en-CA"/>
        </w:rPr>
        <w:t>Conclusion</w:t>
      </w:r>
      <w:bookmarkEnd w:id="6"/>
    </w:p>
    <w:p w14:paraId="793EA855" w14:textId="77777777" w:rsidR="00DE2936" w:rsidRPr="00817747" w:rsidRDefault="00DE2936" w:rsidP="00DE2936">
      <w:pPr>
        <w:rPr>
          <w:lang w:val="en-CA"/>
        </w:rPr>
        <w:sectPr w:rsidR="00DE2936" w:rsidRPr="00817747" w:rsidSect="008E11D0">
          <w:footnotePr>
            <w:pos w:val="beneathText"/>
          </w:footnotePr>
          <w:endnotePr>
            <w:numFmt w:val="decimal"/>
            <w:numRestart w:val="eachSect"/>
          </w:endnotePr>
          <w:pgSz w:w="12240" w:h="15840"/>
          <w:pgMar w:top="1440" w:right="1440" w:bottom="1236" w:left="1440" w:header="567" w:footer="374" w:gutter="0"/>
          <w:cols w:space="708"/>
          <w:titlePg/>
          <w:docGrid w:linePitch="360"/>
        </w:sectPr>
      </w:pPr>
      <w:r w:rsidRPr="00817747">
        <w:rPr>
          <w:lang w:val="en-CA"/>
        </w:rPr>
        <w:t>This is the conclusion.</w:t>
      </w:r>
    </w:p>
    <w:p w14:paraId="090A82EE" w14:textId="77777777" w:rsidR="00EA23F1" w:rsidRPr="00817747" w:rsidRDefault="00EA23F1" w:rsidP="00EA23F1">
      <w:pPr>
        <w:pStyle w:val="Heading1"/>
        <w:ind w:left="0" w:firstLine="0"/>
        <w:rPr>
          <w:lang w:val="en-CA"/>
        </w:rPr>
        <w:sectPr w:rsidR="00EA23F1" w:rsidRPr="00817747" w:rsidSect="008E11D0">
          <w:footnotePr>
            <w:pos w:val="beneathText"/>
          </w:footnotePr>
          <w:endnotePr>
            <w:numFmt w:val="decimal"/>
            <w:numRestart w:val="eachSect"/>
          </w:endnotePr>
          <w:pgSz w:w="12240" w:h="15840"/>
          <w:pgMar w:top="1440" w:right="1440" w:bottom="1236" w:left="1440" w:header="567" w:footer="374" w:gutter="0"/>
          <w:cols w:space="708"/>
          <w:titlePg/>
          <w:docGrid w:linePitch="360"/>
        </w:sectPr>
      </w:pPr>
      <w:bookmarkStart w:id="7" w:name="_Toc237446696"/>
    </w:p>
    <w:p w14:paraId="66A708F8" w14:textId="1EF91B02" w:rsidR="00DE2936" w:rsidRPr="00817747" w:rsidRDefault="00DE2936" w:rsidP="00486BB6">
      <w:pPr>
        <w:pStyle w:val="Heading1"/>
        <w:rPr>
          <w:lang w:val="en-CA"/>
        </w:rPr>
      </w:pPr>
      <w:r w:rsidRPr="00817747">
        <w:rPr>
          <w:lang w:val="en-CA"/>
        </w:rPr>
        <w:lastRenderedPageBreak/>
        <w:t>Bibliography</w:t>
      </w:r>
      <w:bookmarkEnd w:id="7"/>
    </w:p>
    <w:p w14:paraId="228233DC" w14:textId="77777777" w:rsidR="00925FB1" w:rsidRPr="00925FB1" w:rsidRDefault="00DE2936" w:rsidP="00925FB1">
      <w:pPr>
        <w:pStyle w:val="Bibliography"/>
        <w:rPr>
          <w:rFonts w:cs="Noto Serif"/>
          <w:kern w:val="0"/>
        </w:rPr>
      </w:pPr>
      <w:r>
        <w:fldChar w:fldCharType="begin"/>
      </w:r>
      <w:r w:rsidR="00925FB1">
        <w:rPr>
          <w:lang w:val="en-CA"/>
        </w:rPr>
        <w:instrText xml:space="preserve"> ADDIN ZOTERO_BIBL {"uncited":[],"omitted":[],"custom":[]} CSL_BIBLIOGRAPHY </w:instrText>
      </w:r>
      <w:r>
        <w:fldChar w:fldCharType="separate"/>
      </w:r>
      <w:r w:rsidR="00925FB1" w:rsidRPr="00925FB1">
        <w:rPr>
          <w:rFonts w:cs="Noto Serif"/>
          <w:kern w:val="0"/>
        </w:rPr>
        <w:t xml:space="preserve">Mamdani, Mahmood. 2004. </w:t>
      </w:r>
      <w:r w:rsidR="00925FB1" w:rsidRPr="00925FB1">
        <w:rPr>
          <w:rFonts w:cs="Noto Serif"/>
          <w:i/>
          <w:iCs/>
          <w:kern w:val="0"/>
        </w:rPr>
        <w:t>Good Muslim, Bad Muslim</w:t>
      </w:r>
      <w:r w:rsidR="00925FB1" w:rsidRPr="00925FB1">
        <w:rPr>
          <w:rFonts w:cs="Noto Serif"/>
          <w:kern w:val="0"/>
        </w:rPr>
        <w:t>. Pantheon.</w:t>
      </w:r>
    </w:p>
    <w:p w14:paraId="780C4DD1" w14:textId="77777777" w:rsidR="00925FB1" w:rsidRPr="00925FB1" w:rsidRDefault="00925FB1" w:rsidP="00925FB1">
      <w:pPr>
        <w:pStyle w:val="Bibliography"/>
        <w:rPr>
          <w:rFonts w:cs="Noto Serif"/>
          <w:kern w:val="0"/>
        </w:rPr>
      </w:pPr>
      <w:r w:rsidRPr="00925FB1">
        <w:rPr>
          <w:rFonts w:cs="Noto Serif"/>
          <w:kern w:val="0"/>
        </w:rPr>
        <w:t xml:space="preserve">Robinson, David. 1988. “French ‘Islamic’ Policy and Practice in Late Nineteenth-Century Senegal.” </w:t>
      </w:r>
      <w:r w:rsidRPr="00925FB1">
        <w:rPr>
          <w:rFonts w:cs="Noto Serif"/>
          <w:i/>
          <w:iCs/>
          <w:kern w:val="0"/>
        </w:rPr>
        <w:t>The Journal of African History</w:t>
      </w:r>
      <w:r w:rsidRPr="00925FB1">
        <w:rPr>
          <w:rFonts w:cs="Noto Serif"/>
          <w:kern w:val="0"/>
        </w:rPr>
        <w:t xml:space="preserve"> 29 (3): 415–35.</w:t>
      </w:r>
    </w:p>
    <w:p w14:paraId="0B125566" w14:textId="77777777" w:rsidR="00925FB1" w:rsidRPr="00925FB1" w:rsidRDefault="00925FB1" w:rsidP="00925FB1">
      <w:pPr>
        <w:pStyle w:val="Bibliography"/>
        <w:rPr>
          <w:rFonts w:cs="Noto Serif"/>
          <w:kern w:val="0"/>
        </w:rPr>
      </w:pPr>
      <w:r w:rsidRPr="00925FB1">
        <w:rPr>
          <w:rFonts w:cs="Noto Serif"/>
          <w:kern w:val="0"/>
        </w:rPr>
        <w:t xml:space="preserve">Said, Edward. 1978. </w:t>
      </w:r>
      <w:r w:rsidRPr="00925FB1">
        <w:rPr>
          <w:rFonts w:cs="Noto Serif"/>
          <w:i/>
          <w:iCs/>
          <w:kern w:val="0"/>
        </w:rPr>
        <w:t>Orientalism</w:t>
      </w:r>
      <w:r w:rsidRPr="00925FB1">
        <w:rPr>
          <w:rFonts w:cs="Noto Serif"/>
          <w:kern w:val="0"/>
        </w:rPr>
        <w:t>. Vintage.</w:t>
      </w:r>
    </w:p>
    <w:p w14:paraId="417A3434" w14:textId="5962D0F1" w:rsidR="00DE2936" w:rsidRPr="00DE2936" w:rsidRDefault="00DE2936" w:rsidP="00925FB1">
      <w:pPr>
        <w:pStyle w:val="Bibliography"/>
      </w:pPr>
      <w:r>
        <w:fldChar w:fldCharType="end"/>
      </w:r>
    </w:p>
    <w:sectPr w:rsidR="00DE2936" w:rsidRPr="00DE2936" w:rsidSect="008E11D0">
      <w:footnotePr>
        <w:pos w:val="beneathText"/>
      </w:footnotePr>
      <w:endnotePr>
        <w:numFmt w:val="decimal"/>
        <w:numRestart w:val="eachSect"/>
      </w:endnotePr>
      <w:pgSz w:w="12240" w:h="15840"/>
      <w:pgMar w:top="1440" w:right="1440" w:bottom="1236" w:left="1440" w:header="567" w:footer="374"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C702108" w14:textId="77777777" w:rsidR="003E28DB" w:rsidRDefault="003E28DB" w:rsidP="00D36027">
      <w:pPr>
        <w:spacing w:after="0" w:line="240" w:lineRule="auto"/>
      </w:pPr>
      <w:r>
        <w:separator/>
      </w:r>
    </w:p>
  </w:endnote>
  <w:endnote w:type="continuationSeparator" w:id="0">
    <w:p w14:paraId="2DF772A4" w14:textId="77777777" w:rsidR="003E28DB" w:rsidRDefault="003E28DB" w:rsidP="00D3602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Noto Serif">
    <w:panose1 w:val="02020502060505020204"/>
    <w:charset w:val="00"/>
    <w:family w:val="roman"/>
    <w:pitch w:val="variable"/>
    <w:sig w:usb0="E00002FF" w:usb1="4000201F" w:usb2="08000029" w:usb3="00000000" w:csb0="0000019F" w:csb1="00000000"/>
  </w:font>
  <w:font w:name="Noto Naskh Arabic">
    <w:panose1 w:val="00000000000000000000"/>
    <w:charset w:val="B2"/>
    <w:family w:val="auto"/>
    <w:pitch w:val="variable"/>
    <w:sig w:usb0="A000206F" w:usb1="8000204A" w:usb2="00000008" w:usb3="00000000" w:csb0="000000D3" w:csb1="00000000"/>
  </w:font>
  <w:font w:name="Brill">
    <w:panose1 w:val="020F0602050406030203"/>
    <w:charset w:val="00"/>
    <w:family w:val="swiss"/>
    <w:pitch w:val="variable"/>
    <w:sig w:usb0="E00002FF" w:usb1="4200E4FB" w:usb2="02000000" w:usb3="00000000" w:csb0="0000019F" w:csb1="00000000"/>
  </w:font>
  <w:font w:name="Amiri Quran">
    <w:panose1 w:val="00000500000000000000"/>
    <w:charset w:val="B2"/>
    <w:family w:val="auto"/>
    <w:pitch w:val="variable"/>
    <w:sig w:usb0="80002043" w:usb1="80002042" w:usb2="00000000" w:usb3="00000000" w:csb0="000000D3" w:csb1="00000000"/>
  </w:font>
  <w:font w:name="Consolas">
    <w:panose1 w:val="020B0609020204030204"/>
    <w:charset w:val="00"/>
    <w:family w:val="modern"/>
    <w:pitch w:val="fixed"/>
    <w:sig w:usb0="E10002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656299403"/>
      <w:docPartObj>
        <w:docPartGallery w:val="Page Numbers (Bottom of Page)"/>
        <w:docPartUnique/>
      </w:docPartObj>
    </w:sdtPr>
    <w:sdtContent>
      <w:p w14:paraId="5D1748BD" w14:textId="2AA4C4B4" w:rsidR="00DE2936" w:rsidRDefault="00DE2936" w:rsidP="00CB71C9">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3E9BA91B" w14:textId="77777777" w:rsidR="00E063EF" w:rsidRDefault="00E063E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876307817"/>
      <w:docPartObj>
        <w:docPartGallery w:val="Page Numbers (Bottom of Page)"/>
        <w:docPartUnique/>
      </w:docPartObj>
    </w:sdtPr>
    <w:sdtContent>
      <w:p w14:paraId="44A8D1AA" w14:textId="43C4C3FB" w:rsidR="00E063EF" w:rsidRDefault="00E063EF" w:rsidP="00DE2936">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19D11BAF" w14:textId="77777777" w:rsidR="00E063EF" w:rsidRDefault="00E063EF" w:rsidP="00DE2936">
    <w:pPr>
      <w:pStyle w:val="Foote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0CB7D3B" w14:textId="085405D4" w:rsidR="00DE2936" w:rsidRDefault="00DE2936" w:rsidP="00DE2936">
    <w:pPr>
      <w:pStyle w:val="Footer"/>
      <w:tabs>
        <w:tab w:val="clear" w:pos="4680"/>
        <w:tab w:val="clear" w:pos="9360"/>
        <w:tab w:val="left" w:pos="3891"/>
      </w:tabs>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F3F4C32" w14:textId="24DE3803" w:rsidR="00DE2936" w:rsidRDefault="00DE2936" w:rsidP="00CB71C9">
    <w:pPr>
      <w:pStyle w:val="Footer"/>
      <w:framePr w:wrap="none" w:vAnchor="text" w:hAnchor="margin" w:xAlign="center" w:y="1"/>
      <w:rPr>
        <w:rStyle w:val="PageNumber"/>
      </w:rPr>
    </w:pPr>
  </w:p>
  <w:p w14:paraId="6A5AFBDE" w14:textId="77777777" w:rsidR="00DE2936" w:rsidRDefault="00DE2936" w:rsidP="00DE2936">
    <w:pPr>
      <w:pStyle w:val="Footer"/>
      <w:jc w:val="cen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248347680"/>
      <w:docPartObj>
        <w:docPartGallery w:val="Page Numbers (Bottom of Page)"/>
        <w:docPartUnique/>
      </w:docPartObj>
    </w:sdtPr>
    <w:sdtContent>
      <w:p w14:paraId="48CFF048" w14:textId="77777777" w:rsidR="00DE2936" w:rsidRDefault="00DE2936" w:rsidP="004C499C">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6C41E0A8" w14:textId="77777777" w:rsidR="00DE2936" w:rsidRDefault="00DE2936">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41589227"/>
      <w:docPartObj>
        <w:docPartGallery w:val="Page Numbers (Bottom of Page)"/>
        <w:docPartUnique/>
      </w:docPartObj>
    </w:sdtPr>
    <w:sdtContent>
      <w:p w14:paraId="2AFA53DC" w14:textId="6BAAE261" w:rsidR="004C499C" w:rsidRDefault="004C499C" w:rsidP="0042331D">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3FB480EE" w14:textId="77777777" w:rsidR="00DE2936" w:rsidRDefault="00DE2936" w:rsidP="00DE2936">
    <w:pPr>
      <w:pStyle w:val="Footer"/>
      <w:jc w:val="cen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A5F9150" w14:textId="77777777" w:rsidR="00DE2936" w:rsidRDefault="00DE2936" w:rsidP="00DE2936">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ADECAAE" w14:textId="77777777" w:rsidR="003E28DB" w:rsidRDefault="003E28DB" w:rsidP="00D36027">
      <w:pPr>
        <w:spacing w:after="0" w:line="240" w:lineRule="auto"/>
      </w:pPr>
      <w:r>
        <w:separator/>
      </w:r>
    </w:p>
  </w:footnote>
  <w:footnote w:type="continuationSeparator" w:id="0">
    <w:p w14:paraId="73597D7C" w14:textId="77777777" w:rsidR="003E28DB" w:rsidRDefault="003E28DB" w:rsidP="00D36027">
      <w:pPr>
        <w:spacing w:after="0" w:line="240" w:lineRule="auto"/>
      </w:pPr>
      <w:r>
        <w:continuationSeparator/>
      </w:r>
    </w:p>
  </w:footnote>
  <w:footnote w:id="1">
    <w:p w14:paraId="6C90A8DC" w14:textId="4E9ADD94" w:rsidR="00DE2936" w:rsidRDefault="00DE2936">
      <w:pPr>
        <w:pStyle w:val="FootnoteText"/>
      </w:pPr>
      <w:r>
        <w:rPr>
          <w:rStyle w:val="FootnoteReference"/>
        </w:rPr>
        <w:footnoteRef/>
      </w:r>
      <w:r>
        <w:t xml:space="preserve"> For example, do a Google search and see if you find some of it. Or ask ChatGPT.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771A84D" w14:textId="3E5B9F7B" w:rsidR="00DE2936" w:rsidRPr="00DE2936" w:rsidRDefault="00620330" w:rsidP="00620330">
    <w:pPr>
      <w:pStyle w:val="Header"/>
      <w:jc w:val="left"/>
    </w:pPr>
    <w:fldSimple w:instr=" DOCPROPERTY &quot;Author&quot; \* MERGEFORMAT ">
      <w:r>
        <w:t>Author Name</w:t>
      </w:r>
    </w:fldSimple>
    <w:r>
      <w:t xml:space="preserve"> – </w:t>
    </w:r>
    <w:fldSimple w:instr=" DOCPROPERTY &quot;Short Title&quot;  \* MERGEFORMAT ">
      <w:r>
        <w:t>The Book’s Short Title</w:t>
      </w:r>
    </w:fldSimple>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2DC3B2E" w14:textId="62DF9A71" w:rsidR="00DE2936" w:rsidRDefault="004C499C">
    <w:pPr>
      <w:pStyle w:val="Header"/>
    </w:pPr>
    <w:fldSimple w:instr=" STYLEREF &quot;Heading 1 - exclude from TOC&quot; \* MERGEFORMAT ">
      <w:r w:rsidR="007B541B">
        <w:rPr>
          <w:noProof/>
        </w:rPr>
        <w:t>Table of Contents</w:t>
      </w:r>
    </w:fldSimple>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BB4ACE8" w14:textId="39F80206" w:rsidR="00DE2936" w:rsidRDefault="00DE2936" w:rsidP="00DE2936">
    <w:pPr>
      <w:pStyle w:val="Header"/>
    </w:pPr>
  </w:p>
  <w:p w14:paraId="381A32CC" w14:textId="77777777" w:rsidR="007B541B" w:rsidRDefault="007B541B" w:rsidP="00DE2936">
    <w:pPr>
      <w:pStyle w:val="Header"/>
    </w:pPr>
  </w:p>
  <w:p w14:paraId="1C2717F5" w14:textId="77777777" w:rsidR="007B541B" w:rsidRDefault="007B541B" w:rsidP="00DE2936">
    <w:pPr>
      <w:pStyle w:val="Header"/>
    </w:pPr>
  </w:p>
  <w:p w14:paraId="5849CFD3" w14:textId="77777777" w:rsidR="007B541B" w:rsidRDefault="007B541B" w:rsidP="00DE2936">
    <w:pPr>
      <w:pStyle w:val="Header"/>
    </w:pPr>
  </w:p>
  <w:p w14:paraId="52351B07" w14:textId="77777777" w:rsidR="007B541B" w:rsidRDefault="007B541B" w:rsidP="00DE2936">
    <w:pPr>
      <w:pStyle w:val="Header"/>
    </w:pPr>
  </w:p>
  <w:p w14:paraId="13CA09E4" w14:textId="77777777" w:rsidR="007B541B" w:rsidRDefault="007B541B" w:rsidP="00DE2936">
    <w:pPr>
      <w:pStyle w:val="Header"/>
    </w:pPr>
  </w:p>
  <w:p w14:paraId="1CF63707" w14:textId="77777777" w:rsidR="007B541B" w:rsidRDefault="007B541B" w:rsidP="00DE2936">
    <w:pPr>
      <w:pStyle w:val="Header"/>
    </w:pPr>
  </w:p>
  <w:p w14:paraId="5C239D7D" w14:textId="77777777" w:rsidR="007B541B" w:rsidRDefault="007B541B" w:rsidP="00DE2936">
    <w:pPr>
      <w:pStyle w:val="Header"/>
    </w:pPr>
  </w:p>
  <w:p w14:paraId="496A00D8" w14:textId="77777777" w:rsidR="007B541B" w:rsidRPr="00DE2936" w:rsidRDefault="007B541B" w:rsidP="00DE2936">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DA50115" w14:textId="58AC6F63" w:rsidR="008C5BCB" w:rsidRDefault="004C499C">
    <w:pPr>
      <w:pStyle w:val="Header"/>
    </w:pPr>
    <w:fldSimple w:instr=" STYLEREF &quot;Heading 1&quot; \* MERGEFORMAT ">
      <w:r w:rsidR="007B541B">
        <w:rPr>
          <w:noProof/>
        </w:rPr>
        <w:t>Preface</w:t>
      </w:r>
    </w:fldSimple>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9A854A1" w14:textId="77777777" w:rsidR="00DE2936" w:rsidRDefault="00DE2936" w:rsidP="00DE2936">
    <w:pPr>
      <w:pStyle w:val="Header"/>
    </w:pPr>
  </w:p>
  <w:p w14:paraId="42E0AEF6" w14:textId="77777777" w:rsidR="007B541B" w:rsidRDefault="007B541B" w:rsidP="00DE2936">
    <w:pPr>
      <w:pStyle w:val="Header"/>
    </w:pPr>
  </w:p>
  <w:p w14:paraId="6589E146" w14:textId="77777777" w:rsidR="007B541B" w:rsidRDefault="007B541B" w:rsidP="00DE2936">
    <w:pPr>
      <w:pStyle w:val="Header"/>
    </w:pPr>
  </w:p>
  <w:p w14:paraId="592A0842" w14:textId="77777777" w:rsidR="007B541B" w:rsidRDefault="007B541B" w:rsidP="00DE2936">
    <w:pPr>
      <w:pStyle w:val="Header"/>
    </w:pPr>
  </w:p>
  <w:p w14:paraId="296DFB9C" w14:textId="77777777" w:rsidR="007B541B" w:rsidRDefault="007B541B" w:rsidP="00DE2936">
    <w:pPr>
      <w:pStyle w:val="Header"/>
    </w:pPr>
  </w:p>
  <w:p w14:paraId="7962D677" w14:textId="77777777" w:rsidR="007B541B" w:rsidRDefault="007B541B" w:rsidP="00DE2936">
    <w:pPr>
      <w:pStyle w:val="Header"/>
    </w:pPr>
  </w:p>
  <w:p w14:paraId="376F3CA9" w14:textId="77777777" w:rsidR="007B541B" w:rsidRPr="00DE2936" w:rsidRDefault="007B541B" w:rsidP="00DE293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4D91D5A"/>
    <w:multiLevelType w:val="multilevel"/>
    <w:tmpl w:val="8DCA1562"/>
    <w:styleLink w:val="CurrentList1"/>
    <w:lvl w:ilvl="0">
      <w:start w:val="1"/>
      <w:numFmt w:val="decimal"/>
      <w:lvlText w:val="Chapter %1."/>
      <w:lvlJc w:val="left"/>
      <w:pPr>
        <w:ind w:left="720" w:hanging="72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065641A4"/>
    <w:multiLevelType w:val="multilevel"/>
    <w:tmpl w:val="44E8E6CC"/>
    <w:styleLink w:val="CurrentList3"/>
    <w:lvl w:ilvl="0">
      <w:start w:val="1"/>
      <w:numFmt w:val="decimal"/>
      <w:lvlText w:val="Chapter %1."/>
      <w:lvlJc w:val="left"/>
      <w:pPr>
        <w:ind w:left="0" w:firstLine="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08E4498D"/>
    <w:multiLevelType w:val="multilevel"/>
    <w:tmpl w:val="CDE0CABC"/>
    <w:styleLink w:val="CurrentList5"/>
    <w:lvl w:ilvl="0">
      <w:start w:val="1"/>
      <w:numFmt w:val="decimal"/>
      <w:lvlText w:val="Chapter %1."/>
      <w:lvlJc w:val="left"/>
      <w:pPr>
        <w:ind w:left="0" w:firstLine="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1C953BC9"/>
    <w:multiLevelType w:val="hybridMultilevel"/>
    <w:tmpl w:val="B56EC216"/>
    <w:lvl w:ilvl="0" w:tplc="82B6152E">
      <w:start w:val="1"/>
      <w:numFmt w:val="decimal"/>
      <w:lvlText w:val="Chapter %1."/>
      <w:lvlJc w:val="left"/>
      <w:pPr>
        <w:ind w:left="0" w:firstLine="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BC6078C"/>
    <w:multiLevelType w:val="hybridMultilevel"/>
    <w:tmpl w:val="2D7407CA"/>
    <w:lvl w:ilvl="0" w:tplc="01185B36">
      <w:start w:val="1"/>
      <w:numFmt w:val="decimal"/>
      <w:lvlText w:val="Chapter %1."/>
      <w:lvlJc w:val="left"/>
      <w:pPr>
        <w:ind w:left="0" w:firstLine="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8710E06"/>
    <w:multiLevelType w:val="hybridMultilevel"/>
    <w:tmpl w:val="7054C2C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6E44B50"/>
    <w:multiLevelType w:val="multilevel"/>
    <w:tmpl w:val="44E8E6CC"/>
    <w:styleLink w:val="CurrentList2"/>
    <w:lvl w:ilvl="0">
      <w:start w:val="1"/>
      <w:numFmt w:val="decimal"/>
      <w:lvlText w:val="Chapter %1."/>
      <w:lvlJc w:val="left"/>
      <w:pPr>
        <w:ind w:left="0" w:firstLine="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47B77260"/>
    <w:multiLevelType w:val="multilevel"/>
    <w:tmpl w:val="4C48CDDA"/>
    <w:styleLink w:val="CurrentList6"/>
    <w:lvl w:ilvl="0">
      <w:start w:val="1"/>
      <w:numFmt w:val="decimal"/>
      <w:lvlText w:val="Chapter %1."/>
      <w:lvlJc w:val="left"/>
      <w:pPr>
        <w:ind w:left="0" w:firstLine="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57FE0616"/>
    <w:multiLevelType w:val="hybridMultilevel"/>
    <w:tmpl w:val="77464B62"/>
    <w:lvl w:ilvl="0" w:tplc="4A1A2910">
      <w:start w:val="1"/>
      <w:numFmt w:val="decimal"/>
      <w:lvlText w:val="Chapter %1."/>
      <w:lvlJc w:val="left"/>
      <w:pPr>
        <w:ind w:left="0" w:firstLine="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8E80FB5"/>
    <w:multiLevelType w:val="multilevel"/>
    <w:tmpl w:val="B56EC216"/>
    <w:styleLink w:val="CurrentList7"/>
    <w:lvl w:ilvl="0">
      <w:start w:val="1"/>
      <w:numFmt w:val="decimal"/>
      <w:lvlText w:val="Chapter %1."/>
      <w:lvlJc w:val="left"/>
      <w:pPr>
        <w:ind w:left="0" w:firstLine="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5F003E9F"/>
    <w:multiLevelType w:val="hybridMultilevel"/>
    <w:tmpl w:val="E5EC2F5E"/>
    <w:lvl w:ilvl="0" w:tplc="2160C562">
      <w:start w:val="1"/>
      <w:numFmt w:val="decimal"/>
      <w:lvlText w:val="Chapter %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2A029A7"/>
    <w:multiLevelType w:val="hybridMultilevel"/>
    <w:tmpl w:val="57BA0E2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7815CC5"/>
    <w:multiLevelType w:val="multilevel"/>
    <w:tmpl w:val="F9A61B02"/>
    <w:styleLink w:val="CurrentList4"/>
    <w:lvl w:ilvl="0">
      <w:start w:val="1"/>
      <w:numFmt w:val="decimal"/>
      <w:lvlText w:val="Chapter %1."/>
      <w:lvlJc w:val="left"/>
      <w:pPr>
        <w:ind w:left="0" w:firstLine="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957295721">
    <w:abstractNumId w:val="11"/>
  </w:num>
  <w:num w:numId="2" w16cid:durableId="929893757">
    <w:abstractNumId w:val="3"/>
  </w:num>
  <w:num w:numId="3" w16cid:durableId="1193301419">
    <w:abstractNumId w:val="5"/>
  </w:num>
  <w:num w:numId="4" w16cid:durableId="1076706147">
    <w:abstractNumId w:val="0"/>
  </w:num>
  <w:num w:numId="5" w16cid:durableId="1870802213">
    <w:abstractNumId w:val="6"/>
  </w:num>
  <w:num w:numId="6" w16cid:durableId="1885290977">
    <w:abstractNumId w:val="1"/>
  </w:num>
  <w:num w:numId="7" w16cid:durableId="876702400">
    <w:abstractNumId w:val="12"/>
  </w:num>
  <w:num w:numId="8" w16cid:durableId="1871526066">
    <w:abstractNumId w:val="2"/>
  </w:num>
  <w:num w:numId="9" w16cid:durableId="520556247">
    <w:abstractNumId w:val="7"/>
  </w:num>
  <w:num w:numId="10" w16cid:durableId="1233270079">
    <w:abstractNumId w:val="9"/>
  </w:num>
  <w:num w:numId="11" w16cid:durableId="983195666">
    <w:abstractNumId w:val="8"/>
  </w:num>
  <w:num w:numId="12" w16cid:durableId="1788547685">
    <w:abstractNumId w:val="10"/>
  </w:num>
  <w:num w:numId="13" w16cid:durableId="264771686">
    <w:abstractNumId w:val="4"/>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4"/>
  <w:attachedTemplate r:id="rId1"/>
  <w:defaultTabStop w:val="720"/>
  <w:characterSpacingControl w:val="doNotCompress"/>
  <w:footnotePr>
    <w:pos w:val="beneathText"/>
    <w:footnote w:id="-1"/>
    <w:footnote w:id="0"/>
  </w:footnotePr>
  <w:endnotePr>
    <w:numFmt w:val="decimal"/>
    <w:numRestart w:val="eachSect"/>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0D40"/>
    <w:rsid w:val="00004D7F"/>
    <w:rsid w:val="00015FFC"/>
    <w:rsid w:val="00036B8E"/>
    <w:rsid w:val="00043936"/>
    <w:rsid w:val="00046356"/>
    <w:rsid w:val="000467D6"/>
    <w:rsid w:val="0005006E"/>
    <w:rsid w:val="00055F1F"/>
    <w:rsid w:val="00057948"/>
    <w:rsid w:val="000A6056"/>
    <w:rsid w:val="000B263E"/>
    <w:rsid w:val="000C183F"/>
    <w:rsid w:val="000C77AF"/>
    <w:rsid w:val="0010181F"/>
    <w:rsid w:val="00123E5F"/>
    <w:rsid w:val="0014522F"/>
    <w:rsid w:val="00170C98"/>
    <w:rsid w:val="0017351E"/>
    <w:rsid w:val="00175F9F"/>
    <w:rsid w:val="00180080"/>
    <w:rsid w:val="001A4DDB"/>
    <w:rsid w:val="001B02D8"/>
    <w:rsid w:val="001D14D9"/>
    <w:rsid w:val="001D40DA"/>
    <w:rsid w:val="001F0B4E"/>
    <w:rsid w:val="001F0E1B"/>
    <w:rsid w:val="002029E8"/>
    <w:rsid w:val="00203E78"/>
    <w:rsid w:val="002049E2"/>
    <w:rsid w:val="002112FE"/>
    <w:rsid w:val="00244C73"/>
    <w:rsid w:val="00251F25"/>
    <w:rsid w:val="002627B9"/>
    <w:rsid w:val="002718AD"/>
    <w:rsid w:val="002A4C9B"/>
    <w:rsid w:val="0030248E"/>
    <w:rsid w:val="003431F2"/>
    <w:rsid w:val="0038461D"/>
    <w:rsid w:val="00385C8B"/>
    <w:rsid w:val="00396612"/>
    <w:rsid w:val="003A1936"/>
    <w:rsid w:val="003B2E05"/>
    <w:rsid w:val="003B4A21"/>
    <w:rsid w:val="003D3F0F"/>
    <w:rsid w:val="003E28DB"/>
    <w:rsid w:val="003F200C"/>
    <w:rsid w:val="003F3654"/>
    <w:rsid w:val="00400AD9"/>
    <w:rsid w:val="00403757"/>
    <w:rsid w:val="00430D40"/>
    <w:rsid w:val="004524EE"/>
    <w:rsid w:val="00473D95"/>
    <w:rsid w:val="00481A49"/>
    <w:rsid w:val="00486BB6"/>
    <w:rsid w:val="00491109"/>
    <w:rsid w:val="004A6A15"/>
    <w:rsid w:val="004B1CDE"/>
    <w:rsid w:val="004C499C"/>
    <w:rsid w:val="004D4B36"/>
    <w:rsid w:val="004E7CD7"/>
    <w:rsid w:val="005379D9"/>
    <w:rsid w:val="005467DA"/>
    <w:rsid w:val="005568CB"/>
    <w:rsid w:val="00563156"/>
    <w:rsid w:val="00566CF8"/>
    <w:rsid w:val="00572D42"/>
    <w:rsid w:val="00573685"/>
    <w:rsid w:val="005979F3"/>
    <w:rsid w:val="005B0E16"/>
    <w:rsid w:val="005B462E"/>
    <w:rsid w:val="005C687A"/>
    <w:rsid w:val="005F4840"/>
    <w:rsid w:val="00605271"/>
    <w:rsid w:val="00620330"/>
    <w:rsid w:val="00624169"/>
    <w:rsid w:val="00633430"/>
    <w:rsid w:val="00677CED"/>
    <w:rsid w:val="0069386C"/>
    <w:rsid w:val="006A0EFE"/>
    <w:rsid w:val="00710997"/>
    <w:rsid w:val="00716213"/>
    <w:rsid w:val="007334AB"/>
    <w:rsid w:val="007364BC"/>
    <w:rsid w:val="007700AC"/>
    <w:rsid w:val="007732DE"/>
    <w:rsid w:val="00777D8A"/>
    <w:rsid w:val="00780119"/>
    <w:rsid w:val="007B541B"/>
    <w:rsid w:val="007C2D6A"/>
    <w:rsid w:val="007C4C14"/>
    <w:rsid w:val="00816A31"/>
    <w:rsid w:val="008174CB"/>
    <w:rsid w:val="00817747"/>
    <w:rsid w:val="00820F31"/>
    <w:rsid w:val="00834705"/>
    <w:rsid w:val="00840C2D"/>
    <w:rsid w:val="008676EB"/>
    <w:rsid w:val="00892414"/>
    <w:rsid w:val="008A5331"/>
    <w:rsid w:val="008C3815"/>
    <w:rsid w:val="008C5BCB"/>
    <w:rsid w:val="008E11D0"/>
    <w:rsid w:val="008E6698"/>
    <w:rsid w:val="00902447"/>
    <w:rsid w:val="00902FD5"/>
    <w:rsid w:val="00925FB1"/>
    <w:rsid w:val="0092615F"/>
    <w:rsid w:val="0093007D"/>
    <w:rsid w:val="00932B07"/>
    <w:rsid w:val="00941705"/>
    <w:rsid w:val="00950BDE"/>
    <w:rsid w:val="00952BCF"/>
    <w:rsid w:val="00961CE4"/>
    <w:rsid w:val="00983C50"/>
    <w:rsid w:val="009C01E0"/>
    <w:rsid w:val="009F0D2B"/>
    <w:rsid w:val="009F1679"/>
    <w:rsid w:val="00A022F4"/>
    <w:rsid w:val="00A32685"/>
    <w:rsid w:val="00A67319"/>
    <w:rsid w:val="00A827DD"/>
    <w:rsid w:val="00AC76D7"/>
    <w:rsid w:val="00B06606"/>
    <w:rsid w:val="00B1074D"/>
    <w:rsid w:val="00B364C7"/>
    <w:rsid w:val="00B8099F"/>
    <w:rsid w:val="00B91DF7"/>
    <w:rsid w:val="00BA547E"/>
    <w:rsid w:val="00BA6019"/>
    <w:rsid w:val="00BA70D0"/>
    <w:rsid w:val="00BB71A7"/>
    <w:rsid w:val="00BC7DD9"/>
    <w:rsid w:val="00BF3C91"/>
    <w:rsid w:val="00C15EE0"/>
    <w:rsid w:val="00C35061"/>
    <w:rsid w:val="00C363D1"/>
    <w:rsid w:val="00C5385F"/>
    <w:rsid w:val="00C711E0"/>
    <w:rsid w:val="00C77345"/>
    <w:rsid w:val="00C819B4"/>
    <w:rsid w:val="00C94763"/>
    <w:rsid w:val="00CC6CF7"/>
    <w:rsid w:val="00CD5BB9"/>
    <w:rsid w:val="00CE2F87"/>
    <w:rsid w:val="00CE3664"/>
    <w:rsid w:val="00CE3883"/>
    <w:rsid w:val="00CE4AFD"/>
    <w:rsid w:val="00CF6152"/>
    <w:rsid w:val="00CF6FF7"/>
    <w:rsid w:val="00D0000F"/>
    <w:rsid w:val="00D06B80"/>
    <w:rsid w:val="00D30D6D"/>
    <w:rsid w:val="00D313E1"/>
    <w:rsid w:val="00D36027"/>
    <w:rsid w:val="00D71708"/>
    <w:rsid w:val="00D74AFB"/>
    <w:rsid w:val="00D76737"/>
    <w:rsid w:val="00D830C6"/>
    <w:rsid w:val="00D86FD5"/>
    <w:rsid w:val="00D90B2E"/>
    <w:rsid w:val="00D95DAA"/>
    <w:rsid w:val="00D9632B"/>
    <w:rsid w:val="00DB2340"/>
    <w:rsid w:val="00DE2936"/>
    <w:rsid w:val="00DF0AB8"/>
    <w:rsid w:val="00E044AB"/>
    <w:rsid w:val="00E063EF"/>
    <w:rsid w:val="00E138A2"/>
    <w:rsid w:val="00E14D7C"/>
    <w:rsid w:val="00E465C7"/>
    <w:rsid w:val="00E862D7"/>
    <w:rsid w:val="00E9003F"/>
    <w:rsid w:val="00E90937"/>
    <w:rsid w:val="00E96041"/>
    <w:rsid w:val="00EA23F1"/>
    <w:rsid w:val="00ED5FE4"/>
    <w:rsid w:val="00ED7C6C"/>
    <w:rsid w:val="00EE70FA"/>
    <w:rsid w:val="00EF2A79"/>
    <w:rsid w:val="00EF5450"/>
    <w:rsid w:val="00F17920"/>
    <w:rsid w:val="00F84BDD"/>
    <w:rsid w:val="00FD6499"/>
  </w:rsids>
  <m:mathPr>
    <m:mathFont m:val="Cambria Math"/>
    <m:brkBin m:val="before"/>
    <m:brkBinSub m:val="--"/>
    <m:smallFrac m:val="0"/>
    <m:dispDef/>
    <m:lMargin m:val="0"/>
    <m:rMargin m:val="0"/>
    <m:defJc m:val="centerGroup"/>
    <m:wrapIndent m:val="1440"/>
    <m:intLim m:val="subSup"/>
    <m:naryLim m:val="undOvr"/>
  </m:mathPr>
  <w:themeFontLang w:val="en-C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5E10AF"/>
  <w15:chartTrackingRefBased/>
  <w15:docId w15:val="{FD9950E3-0019-0644-8591-631EE065F9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9003F"/>
    <w:rPr>
      <w:rFonts w:ascii="Noto Serif" w:hAnsi="Noto Serif" w:cs="Noto Naskh Arabic"/>
      <w:sz w:val="23"/>
      <w:lang w:val="en-US"/>
    </w:rPr>
  </w:style>
  <w:style w:type="paragraph" w:styleId="Heading1">
    <w:name w:val="heading 1"/>
    <w:basedOn w:val="Normal"/>
    <w:next w:val="Normal"/>
    <w:link w:val="Heading1Char"/>
    <w:uiPriority w:val="9"/>
    <w:qFormat/>
    <w:rsid w:val="003431F2"/>
    <w:pPr>
      <w:keepNext/>
      <w:keepLines/>
      <w:tabs>
        <w:tab w:val="left" w:pos="1701"/>
      </w:tabs>
      <w:spacing w:before="360" w:after="80"/>
      <w:ind w:left="1701" w:hanging="1701"/>
      <w:outlineLvl w:val="0"/>
    </w:pPr>
    <w:rPr>
      <w:rFonts w:eastAsiaTheme="majorEastAsia" w:cstheme="majorBidi"/>
      <w:b/>
      <w:bCs/>
      <w:color w:val="000000" w:themeColor="text1"/>
      <w:kern w:val="0"/>
      <w:sz w:val="28"/>
      <w:szCs w:val="26"/>
    </w:rPr>
  </w:style>
  <w:style w:type="paragraph" w:styleId="Heading2">
    <w:name w:val="heading 2"/>
    <w:basedOn w:val="Heading1"/>
    <w:next w:val="Normal"/>
    <w:link w:val="Heading2Char"/>
    <w:uiPriority w:val="9"/>
    <w:unhideWhenUsed/>
    <w:qFormat/>
    <w:rsid w:val="00403757"/>
    <w:pPr>
      <w:ind w:left="0" w:firstLine="0"/>
      <w:outlineLvl w:val="1"/>
    </w:pPr>
    <w:rPr>
      <w:b w:val="0"/>
      <w:bCs w:val="0"/>
      <w:i/>
      <w:iCs/>
      <w:sz w:val="23"/>
    </w:rPr>
  </w:style>
  <w:style w:type="paragraph" w:styleId="Heading3">
    <w:name w:val="heading 3"/>
    <w:basedOn w:val="Normal"/>
    <w:next w:val="Normal"/>
    <w:link w:val="Heading3Char"/>
    <w:uiPriority w:val="9"/>
    <w:unhideWhenUsed/>
    <w:qFormat/>
    <w:rsid w:val="002627B9"/>
    <w:pPr>
      <w:outlineLvl w:val="2"/>
    </w:pPr>
    <w:rPr>
      <w:smallCaps/>
      <w:sz w:val="22"/>
    </w:rPr>
  </w:style>
  <w:style w:type="paragraph" w:styleId="Heading4">
    <w:name w:val="heading 4"/>
    <w:basedOn w:val="Normal"/>
    <w:next w:val="Normal"/>
    <w:link w:val="Heading4Char"/>
    <w:uiPriority w:val="9"/>
    <w:semiHidden/>
    <w:unhideWhenUsed/>
    <w:qFormat/>
    <w:rsid w:val="00400A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00A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00A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00A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00A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00A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431F2"/>
    <w:rPr>
      <w:rFonts w:ascii="Noto Serif" w:eastAsiaTheme="majorEastAsia" w:hAnsi="Noto Serif" w:cstheme="majorBidi"/>
      <w:b/>
      <w:bCs/>
      <w:color w:val="000000" w:themeColor="text1"/>
      <w:kern w:val="0"/>
      <w:sz w:val="28"/>
      <w:szCs w:val="26"/>
      <w:lang w:val="en-US"/>
    </w:rPr>
  </w:style>
  <w:style w:type="character" w:customStyle="1" w:styleId="Heading2Char">
    <w:name w:val="Heading 2 Char"/>
    <w:basedOn w:val="DefaultParagraphFont"/>
    <w:link w:val="Heading2"/>
    <w:uiPriority w:val="9"/>
    <w:rsid w:val="00403757"/>
    <w:rPr>
      <w:rFonts w:ascii="Noto Serif" w:eastAsiaTheme="majorEastAsia" w:hAnsi="Noto Serif" w:cstheme="majorBidi"/>
      <w:i/>
      <w:iCs/>
      <w:color w:val="000000" w:themeColor="text1"/>
      <w:kern w:val="0"/>
      <w:sz w:val="23"/>
      <w:szCs w:val="26"/>
      <w:lang w:val="en-US"/>
    </w:rPr>
  </w:style>
  <w:style w:type="character" w:customStyle="1" w:styleId="Heading3Char">
    <w:name w:val="Heading 3 Char"/>
    <w:basedOn w:val="DefaultParagraphFont"/>
    <w:link w:val="Heading3"/>
    <w:uiPriority w:val="9"/>
    <w:rsid w:val="002627B9"/>
    <w:rPr>
      <w:rFonts w:ascii="Brill" w:hAnsi="Brill"/>
      <w:smallCaps/>
      <w:sz w:val="22"/>
    </w:rPr>
  </w:style>
  <w:style w:type="character" w:customStyle="1" w:styleId="Heading4Char">
    <w:name w:val="Heading 4 Char"/>
    <w:basedOn w:val="DefaultParagraphFont"/>
    <w:link w:val="Heading4"/>
    <w:uiPriority w:val="9"/>
    <w:semiHidden/>
    <w:rsid w:val="00400A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00A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00A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00A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00A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00AD9"/>
    <w:rPr>
      <w:rFonts w:eastAsiaTheme="majorEastAsia" w:cstheme="majorBidi"/>
      <w:color w:val="272727" w:themeColor="text1" w:themeTint="D8"/>
    </w:rPr>
  </w:style>
  <w:style w:type="paragraph" w:styleId="Title">
    <w:name w:val="Title"/>
    <w:basedOn w:val="Normal"/>
    <w:next w:val="Normal"/>
    <w:link w:val="TitleChar"/>
    <w:uiPriority w:val="10"/>
    <w:qFormat/>
    <w:rsid w:val="008E11D0"/>
    <w:pPr>
      <w:spacing w:before="2268" w:after="80" w:line="240" w:lineRule="auto"/>
      <w:contextualSpacing/>
      <w:jc w:val="center"/>
    </w:pPr>
    <w:rPr>
      <w:rFonts w:eastAsiaTheme="majorEastAsia" w:cstheme="majorBidi"/>
      <w:b/>
      <w:kern w:val="0"/>
      <w:sz w:val="32"/>
      <w:szCs w:val="56"/>
    </w:rPr>
  </w:style>
  <w:style w:type="character" w:customStyle="1" w:styleId="TitleChar">
    <w:name w:val="Title Char"/>
    <w:basedOn w:val="DefaultParagraphFont"/>
    <w:link w:val="Title"/>
    <w:uiPriority w:val="10"/>
    <w:rsid w:val="008E11D0"/>
    <w:rPr>
      <w:rFonts w:ascii="Noto Serif" w:eastAsiaTheme="majorEastAsia" w:hAnsi="Noto Serif" w:cstheme="majorBidi"/>
      <w:b/>
      <w:kern w:val="0"/>
      <w:sz w:val="32"/>
      <w:szCs w:val="56"/>
      <w:lang w:val="en-US"/>
    </w:rPr>
  </w:style>
  <w:style w:type="paragraph" w:styleId="Subtitle">
    <w:name w:val="Subtitle"/>
    <w:basedOn w:val="Normal"/>
    <w:next w:val="Normal"/>
    <w:link w:val="SubtitleChar"/>
    <w:uiPriority w:val="11"/>
    <w:qFormat/>
    <w:rsid w:val="00DE2936"/>
    <w:pPr>
      <w:numPr>
        <w:ilvl w:val="1"/>
      </w:numPr>
      <w:jc w:val="center"/>
    </w:pPr>
    <w:rPr>
      <w:rFonts w:eastAsiaTheme="majorEastAsia"/>
      <w:kern w:val="0"/>
      <w:sz w:val="28"/>
      <w:szCs w:val="30"/>
    </w:rPr>
  </w:style>
  <w:style w:type="character" w:customStyle="1" w:styleId="SubtitleChar">
    <w:name w:val="Subtitle Char"/>
    <w:basedOn w:val="DefaultParagraphFont"/>
    <w:link w:val="Subtitle"/>
    <w:uiPriority w:val="11"/>
    <w:rsid w:val="00DE2936"/>
    <w:rPr>
      <w:rFonts w:ascii="Noto Serif" w:eastAsiaTheme="majorEastAsia" w:hAnsi="Noto Serif" w:cs="Noto Naskh Arabic"/>
      <w:kern w:val="0"/>
      <w:sz w:val="28"/>
      <w:szCs w:val="30"/>
      <w:lang w:val="en-US"/>
    </w:rPr>
  </w:style>
  <w:style w:type="paragraph" w:styleId="Quote">
    <w:name w:val="Quote"/>
    <w:basedOn w:val="Normal"/>
    <w:next w:val="Normal"/>
    <w:link w:val="QuoteChar"/>
    <w:uiPriority w:val="29"/>
    <w:qFormat/>
    <w:rsid w:val="00400AD9"/>
    <w:pPr>
      <w:spacing w:before="160"/>
      <w:jc w:val="center"/>
    </w:pPr>
    <w:rPr>
      <w:i/>
      <w:iCs/>
      <w:color w:val="404040" w:themeColor="text1" w:themeTint="BF"/>
    </w:rPr>
  </w:style>
  <w:style w:type="character" w:customStyle="1" w:styleId="QuoteChar">
    <w:name w:val="Quote Char"/>
    <w:basedOn w:val="DefaultParagraphFont"/>
    <w:link w:val="Quote"/>
    <w:uiPriority w:val="29"/>
    <w:rsid w:val="00400AD9"/>
    <w:rPr>
      <w:i/>
      <w:iCs/>
      <w:color w:val="404040" w:themeColor="text1" w:themeTint="BF"/>
    </w:rPr>
  </w:style>
  <w:style w:type="paragraph" w:styleId="ListParagraph">
    <w:name w:val="List Paragraph"/>
    <w:basedOn w:val="Normal"/>
    <w:uiPriority w:val="34"/>
    <w:qFormat/>
    <w:rsid w:val="00400AD9"/>
    <w:pPr>
      <w:ind w:left="720"/>
      <w:contextualSpacing/>
    </w:pPr>
  </w:style>
  <w:style w:type="character" w:styleId="IntenseEmphasis">
    <w:name w:val="Intense Emphasis"/>
    <w:basedOn w:val="DefaultParagraphFont"/>
    <w:uiPriority w:val="21"/>
    <w:qFormat/>
    <w:rsid w:val="00400AD9"/>
    <w:rPr>
      <w:i/>
      <w:iCs/>
      <w:color w:val="0F4761" w:themeColor="accent1" w:themeShade="BF"/>
    </w:rPr>
  </w:style>
  <w:style w:type="paragraph" w:styleId="IntenseQuote">
    <w:name w:val="Intense Quote"/>
    <w:basedOn w:val="Normal"/>
    <w:next w:val="Normal"/>
    <w:link w:val="IntenseQuoteChar"/>
    <w:uiPriority w:val="30"/>
    <w:qFormat/>
    <w:rsid w:val="00400AD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00AD9"/>
    <w:rPr>
      <w:i/>
      <w:iCs/>
      <w:color w:val="0F4761" w:themeColor="accent1" w:themeShade="BF"/>
    </w:rPr>
  </w:style>
  <w:style w:type="character" w:styleId="IntenseReference">
    <w:name w:val="Intense Reference"/>
    <w:basedOn w:val="DefaultParagraphFont"/>
    <w:uiPriority w:val="32"/>
    <w:qFormat/>
    <w:rsid w:val="00400AD9"/>
    <w:rPr>
      <w:b/>
      <w:bCs/>
      <w:smallCaps/>
      <w:color w:val="0F4761" w:themeColor="accent1" w:themeShade="BF"/>
      <w:spacing w:val="5"/>
    </w:rPr>
  </w:style>
  <w:style w:type="paragraph" w:customStyle="1" w:styleId="Abstractkeywordsheading">
    <w:name w:val="Abstract &amp; keywords heading"/>
    <w:basedOn w:val="Normal"/>
    <w:next w:val="BodyText"/>
    <w:qFormat/>
    <w:rsid w:val="00E862D7"/>
    <w:pPr>
      <w:spacing w:before="240"/>
      <w:outlineLvl w:val="0"/>
    </w:pPr>
    <w:rPr>
      <w:b/>
      <w:i/>
      <w:iCs/>
    </w:rPr>
  </w:style>
  <w:style w:type="paragraph" w:styleId="BodyText">
    <w:name w:val="Body Text"/>
    <w:basedOn w:val="Normal"/>
    <w:link w:val="BodyTextChar"/>
    <w:uiPriority w:val="99"/>
    <w:unhideWhenUsed/>
    <w:rsid w:val="003F3654"/>
    <w:pPr>
      <w:spacing w:after="120"/>
    </w:pPr>
    <w:rPr>
      <w:szCs w:val="25"/>
    </w:rPr>
  </w:style>
  <w:style w:type="character" w:customStyle="1" w:styleId="BodyTextChar">
    <w:name w:val="Body Text Char"/>
    <w:basedOn w:val="DefaultParagraphFont"/>
    <w:link w:val="BodyText"/>
    <w:uiPriority w:val="99"/>
    <w:rsid w:val="003F3654"/>
    <w:rPr>
      <w:rFonts w:ascii="Noto Serif" w:hAnsi="Noto Serif" w:cs="Noto Naskh Arabic"/>
      <w:sz w:val="23"/>
      <w:szCs w:val="25"/>
      <w:lang w:val="en-US"/>
    </w:rPr>
  </w:style>
  <w:style w:type="paragraph" w:styleId="NormalWeb">
    <w:name w:val="Normal (Web)"/>
    <w:basedOn w:val="Normal"/>
    <w:link w:val="NormalWebChar"/>
    <w:uiPriority w:val="99"/>
    <w:unhideWhenUsed/>
    <w:rsid w:val="00E9003F"/>
    <w:pPr>
      <w:spacing w:before="100" w:beforeAutospacing="1" w:after="100" w:afterAutospacing="1" w:line="240" w:lineRule="auto"/>
    </w:pPr>
    <w:rPr>
      <w:rFonts w:ascii="Times New Roman" w:eastAsia="Times New Roman" w:hAnsi="Times New Roman" w:cs="Times New Roman"/>
      <w:kern w:val="0"/>
      <w:sz w:val="24"/>
      <w14:ligatures w14:val="none"/>
    </w:rPr>
  </w:style>
  <w:style w:type="paragraph" w:styleId="FootnoteText">
    <w:name w:val="footnote text"/>
    <w:basedOn w:val="Normal"/>
    <w:link w:val="FootnoteTextChar"/>
    <w:uiPriority w:val="99"/>
    <w:unhideWhenUsed/>
    <w:rsid w:val="001D40DA"/>
    <w:pPr>
      <w:spacing w:after="60" w:line="240" w:lineRule="auto"/>
      <w:ind w:left="113" w:hanging="113"/>
    </w:pPr>
    <w:rPr>
      <w:sz w:val="20"/>
      <w:szCs w:val="20"/>
    </w:rPr>
  </w:style>
  <w:style w:type="character" w:customStyle="1" w:styleId="FootnoteTextChar">
    <w:name w:val="Footnote Text Char"/>
    <w:basedOn w:val="DefaultParagraphFont"/>
    <w:link w:val="FootnoteText"/>
    <w:uiPriority w:val="99"/>
    <w:rsid w:val="001D40DA"/>
    <w:rPr>
      <w:rFonts w:ascii="Noto Serif" w:hAnsi="Noto Serif" w:cs="Noto Naskh Arabic"/>
      <w:sz w:val="20"/>
      <w:szCs w:val="20"/>
      <w:lang w:val="en-US"/>
    </w:rPr>
  </w:style>
  <w:style w:type="character" w:styleId="FootnoteReference">
    <w:name w:val="footnote reference"/>
    <w:basedOn w:val="DefaultParagraphFont"/>
    <w:uiPriority w:val="99"/>
    <w:unhideWhenUsed/>
    <w:rsid w:val="00D36027"/>
    <w:rPr>
      <w:vertAlign w:val="superscript"/>
    </w:rPr>
  </w:style>
  <w:style w:type="paragraph" w:styleId="EndnoteText">
    <w:name w:val="endnote text"/>
    <w:basedOn w:val="Normal"/>
    <w:link w:val="EndnoteTextChar"/>
    <w:uiPriority w:val="99"/>
    <w:semiHidden/>
    <w:unhideWhenUsed/>
    <w:rsid w:val="00123E5F"/>
    <w:pPr>
      <w:spacing w:after="0" w:line="240" w:lineRule="auto"/>
    </w:pPr>
    <w:rPr>
      <w:sz w:val="20"/>
      <w:szCs w:val="20"/>
    </w:rPr>
  </w:style>
  <w:style w:type="character" w:customStyle="1" w:styleId="EndnoteTextChar">
    <w:name w:val="Endnote Text Char"/>
    <w:basedOn w:val="DefaultParagraphFont"/>
    <w:link w:val="EndnoteText"/>
    <w:uiPriority w:val="99"/>
    <w:semiHidden/>
    <w:rsid w:val="00123E5F"/>
    <w:rPr>
      <w:rFonts w:ascii="Noto Serif" w:hAnsi="Noto Serif" w:cs="Noto Naskh Arabic"/>
      <w:sz w:val="20"/>
      <w:szCs w:val="20"/>
      <w:lang w:val="en-US"/>
    </w:rPr>
  </w:style>
  <w:style w:type="character" w:styleId="EndnoteReference">
    <w:name w:val="endnote reference"/>
    <w:basedOn w:val="DefaultParagraphFont"/>
    <w:uiPriority w:val="99"/>
    <w:semiHidden/>
    <w:unhideWhenUsed/>
    <w:rsid w:val="00123E5F"/>
    <w:rPr>
      <w:vertAlign w:val="superscript"/>
    </w:rPr>
  </w:style>
  <w:style w:type="paragraph" w:styleId="Bibliography">
    <w:name w:val="Bibliography"/>
    <w:basedOn w:val="Normal"/>
    <w:next w:val="Normal"/>
    <w:uiPriority w:val="37"/>
    <w:unhideWhenUsed/>
    <w:rsid w:val="00E9003F"/>
    <w:pPr>
      <w:spacing w:after="240" w:line="240" w:lineRule="auto"/>
      <w:ind w:left="720" w:hanging="720"/>
    </w:pPr>
  </w:style>
  <w:style w:type="paragraph" w:styleId="Header">
    <w:name w:val="header"/>
    <w:basedOn w:val="Normal"/>
    <w:link w:val="HeaderChar"/>
    <w:uiPriority w:val="99"/>
    <w:unhideWhenUsed/>
    <w:rsid w:val="00DE2936"/>
    <w:pPr>
      <w:tabs>
        <w:tab w:val="center" w:pos="4680"/>
        <w:tab w:val="right" w:pos="9360"/>
      </w:tabs>
      <w:spacing w:after="0" w:line="240" w:lineRule="auto"/>
      <w:jc w:val="right"/>
    </w:pPr>
    <w:rPr>
      <w:i/>
      <w:iCs/>
      <w:sz w:val="20"/>
      <w:szCs w:val="20"/>
    </w:rPr>
  </w:style>
  <w:style w:type="character" w:customStyle="1" w:styleId="HeaderChar">
    <w:name w:val="Header Char"/>
    <w:basedOn w:val="DefaultParagraphFont"/>
    <w:link w:val="Header"/>
    <w:uiPriority w:val="99"/>
    <w:rsid w:val="00DE2936"/>
    <w:rPr>
      <w:rFonts w:ascii="Noto Serif" w:hAnsi="Noto Serif" w:cs="Noto Naskh Arabic"/>
      <w:i/>
      <w:iCs/>
      <w:sz w:val="20"/>
      <w:szCs w:val="20"/>
      <w:lang w:val="en-US"/>
    </w:rPr>
  </w:style>
  <w:style w:type="paragraph" w:styleId="Footer">
    <w:name w:val="footer"/>
    <w:basedOn w:val="Normal"/>
    <w:link w:val="FooterChar"/>
    <w:uiPriority w:val="99"/>
    <w:unhideWhenUsed/>
    <w:rsid w:val="00E063E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063EF"/>
    <w:rPr>
      <w:rFonts w:ascii="Noto Serif" w:hAnsi="Noto Serif" w:cs="Noto Naskh Arabic"/>
      <w:sz w:val="23"/>
      <w:lang w:val="en-US"/>
    </w:rPr>
  </w:style>
  <w:style w:type="character" w:styleId="PageNumber">
    <w:name w:val="page number"/>
    <w:basedOn w:val="DefaultParagraphFont"/>
    <w:uiPriority w:val="99"/>
    <w:semiHidden/>
    <w:unhideWhenUsed/>
    <w:rsid w:val="00E063EF"/>
  </w:style>
  <w:style w:type="paragraph" w:styleId="Caption">
    <w:name w:val="caption"/>
    <w:basedOn w:val="Normal"/>
    <w:next w:val="Normal"/>
    <w:uiPriority w:val="35"/>
    <w:unhideWhenUsed/>
    <w:qFormat/>
    <w:rsid w:val="00EF5450"/>
    <w:pPr>
      <w:spacing w:after="200" w:line="240" w:lineRule="auto"/>
    </w:pPr>
    <w:rPr>
      <w:color w:val="000000" w:themeColor="text1"/>
      <w:sz w:val="20"/>
      <w:szCs w:val="20"/>
    </w:rPr>
  </w:style>
  <w:style w:type="paragraph" w:customStyle="1" w:styleId="Arabicpoetry">
    <w:name w:val="Arabic poetry"/>
    <w:basedOn w:val="BodyText"/>
    <w:qFormat/>
    <w:rsid w:val="00ED5FE4"/>
    <w:pPr>
      <w:tabs>
        <w:tab w:val="left" w:pos="4253"/>
      </w:tabs>
      <w:bidi/>
      <w:spacing w:after="0"/>
      <w:ind w:left="992" w:hanging="425"/>
    </w:pPr>
    <w:rPr>
      <w:sz w:val="24"/>
    </w:rPr>
  </w:style>
  <w:style w:type="paragraph" w:customStyle="1" w:styleId="Englishpoetry">
    <w:name w:val="English poetry"/>
    <w:basedOn w:val="BodyText"/>
    <w:qFormat/>
    <w:rsid w:val="00C15EE0"/>
    <w:pPr>
      <w:tabs>
        <w:tab w:val="left" w:pos="4395"/>
      </w:tabs>
      <w:ind w:left="992" w:hanging="425"/>
    </w:pPr>
    <w:rPr>
      <w:lang w:val="en-CA"/>
    </w:rPr>
  </w:style>
  <w:style w:type="paragraph" w:customStyle="1" w:styleId="Englishpoetry-table">
    <w:name w:val="English poetry - table"/>
    <w:basedOn w:val="Englishpoetry"/>
    <w:qFormat/>
    <w:rsid w:val="00C15EE0"/>
    <w:pPr>
      <w:ind w:left="284" w:hanging="284"/>
    </w:pPr>
  </w:style>
  <w:style w:type="paragraph" w:customStyle="1" w:styleId="Non-Englishromanizedpoetry-table">
    <w:name w:val="Non-English romanized poetry - table"/>
    <w:basedOn w:val="Englishpoetry-table"/>
    <w:rsid w:val="00677CED"/>
    <w:pPr>
      <w:ind w:hanging="283"/>
    </w:pPr>
    <w:rPr>
      <w:i/>
      <w:noProof/>
    </w:rPr>
  </w:style>
  <w:style w:type="table" w:styleId="TableGrid">
    <w:name w:val="Table Grid"/>
    <w:basedOn w:val="TableNormal"/>
    <w:uiPriority w:val="39"/>
    <w:rsid w:val="00C15EE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n-Englishromanizedpoetry">
    <w:name w:val="Non-English romanized poetry"/>
    <w:basedOn w:val="Englishpoetry"/>
    <w:rsid w:val="00677CED"/>
    <w:rPr>
      <w:i/>
      <w:noProof/>
    </w:rPr>
  </w:style>
  <w:style w:type="paragraph" w:customStyle="1" w:styleId="Arabicpoetry-table">
    <w:name w:val="Arabic poetry - table"/>
    <w:basedOn w:val="Arabicpoetry"/>
    <w:qFormat/>
    <w:rsid w:val="00D95DAA"/>
    <w:pPr>
      <w:spacing w:line="240" w:lineRule="auto"/>
      <w:ind w:left="568" w:hanging="284"/>
    </w:pPr>
  </w:style>
  <w:style w:type="paragraph" w:customStyle="1" w:styleId="Blockquote">
    <w:name w:val="Block quote"/>
    <w:basedOn w:val="BodyText"/>
    <w:qFormat/>
    <w:rsid w:val="00E9003F"/>
    <w:pPr>
      <w:ind w:left="720"/>
    </w:pPr>
  </w:style>
  <w:style w:type="paragraph" w:customStyle="1" w:styleId="Blockquote-non-English">
    <w:name w:val="Block quote - non-English"/>
    <w:basedOn w:val="Blockquote"/>
    <w:qFormat/>
    <w:rsid w:val="00E9003F"/>
    <w:rPr>
      <w:i/>
    </w:rPr>
  </w:style>
  <w:style w:type="paragraph" w:customStyle="1" w:styleId="Tablecellcontents">
    <w:name w:val="Table cell contents"/>
    <w:basedOn w:val="BodyText"/>
    <w:qFormat/>
    <w:rsid w:val="005568CB"/>
    <w:pPr>
      <w:spacing w:line="240" w:lineRule="auto"/>
    </w:pPr>
    <w:rPr>
      <w:sz w:val="21"/>
      <w:szCs w:val="21"/>
      <w:lang w:val="fr-FR"/>
    </w:rPr>
  </w:style>
  <w:style w:type="paragraph" w:customStyle="1" w:styleId="Tableheading">
    <w:name w:val="Table heading"/>
    <w:basedOn w:val="Tablecellcontents"/>
    <w:qFormat/>
    <w:rsid w:val="005568CB"/>
    <w:rPr>
      <w:b/>
      <w:bCs/>
    </w:rPr>
  </w:style>
  <w:style w:type="character" w:styleId="CommentReference">
    <w:name w:val="annotation reference"/>
    <w:basedOn w:val="DefaultParagraphFont"/>
    <w:uiPriority w:val="99"/>
    <w:semiHidden/>
    <w:unhideWhenUsed/>
    <w:rsid w:val="00A32685"/>
    <w:rPr>
      <w:sz w:val="16"/>
      <w:szCs w:val="16"/>
    </w:rPr>
  </w:style>
  <w:style w:type="paragraph" w:customStyle="1" w:styleId="Englishpoetrystanza">
    <w:name w:val="English poetry stanza"/>
    <w:basedOn w:val="Englishpoetry"/>
    <w:qFormat/>
    <w:rsid w:val="00A32685"/>
    <w:pPr>
      <w:ind w:left="567" w:firstLine="0"/>
    </w:pPr>
  </w:style>
  <w:style w:type="paragraph" w:customStyle="1" w:styleId="Englishpoetry-3segments">
    <w:name w:val="English poetry - 3 segments"/>
    <w:basedOn w:val="BodyText"/>
    <w:qFormat/>
    <w:rsid w:val="00C15EE0"/>
    <w:pPr>
      <w:tabs>
        <w:tab w:val="left" w:pos="3120"/>
        <w:tab w:val="left" w:pos="6240"/>
      </w:tabs>
      <w:ind w:left="992" w:hanging="425"/>
    </w:pPr>
    <w:rPr>
      <w:lang w:val="en-CA"/>
    </w:rPr>
  </w:style>
  <w:style w:type="paragraph" w:customStyle="1" w:styleId="Englishpoetry-4segments">
    <w:name w:val="English poetry - 4 segments"/>
    <w:basedOn w:val="BodyText"/>
    <w:qFormat/>
    <w:rsid w:val="00C15EE0"/>
    <w:pPr>
      <w:tabs>
        <w:tab w:val="left" w:pos="2268"/>
        <w:tab w:val="left" w:pos="4536"/>
        <w:tab w:val="left" w:pos="6804"/>
      </w:tabs>
      <w:ind w:left="992" w:hanging="425"/>
    </w:pPr>
    <w:rPr>
      <w:lang w:val="en-CA"/>
    </w:rPr>
  </w:style>
  <w:style w:type="paragraph" w:customStyle="1" w:styleId="Englishpoetry-5segments">
    <w:name w:val="English poetry - 5 segments"/>
    <w:basedOn w:val="BodyText"/>
    <w:qFormat/>
    <w:rsid w:val="00C15EE0"/>
    <w:pPr>
      <w:tabs>
        <w:tab w:val="left" w:pos="1701"/>
        <w:tab w:val="left" w:pos="3402"/>
        <w:tab w:val="left" w:pos="5103"/>
        <w:tab w:val="left" w:pos="6804"/>
      </w:tabs>
      <w:ind w:left="992" w:hanging="425"/>
    </w:pPr>
    <w:rPr>
      <w:lang w:val="en-CA"/>
    </w:rPr>
  </w:style>
  <w:style w:type="paragraph" w:customStyle="1" w:styleId="Arabicpoetry-3segments">
    <w:name w:val="Arabic poetry - 3 segments"/>
    <w:basedOn w:val="BodyText"/>
    <w:qFormat/>
    <w:rsid w:val="00ED5FE4"/>
    <w:pPr>
      <w:tabs>
        <w:tab w:val="left" w:pos="3120"/>
        <w:tab w:val="left" w:pos="6240"/>
      </w:tabs>
      <w:bidi/>
      <w:spacing w:after="0"/>
      <w:ind w:left="992" w:hanging="425"/>
    </w:pPr>
    <w:rPr>
      <w:sz w:val="24"/>
    </w:rPr>
  </w:style>
  <w:style w:type="paragraph" w:customStyle="1" w:styleId="Arabicpoetry-4segments">
    <w:name w:val="Arabic poetry - 4 segments"/>
    <w:basedOn w:val="BodyText"/>
    <w:qFormat/>
    <w:rsid w:val="00ED5FE4"/>
    <w:pPr>
      <w:tabs>
        <w:tab w:val="left" w:pos="2268"/>
        <w:tab w:val="left" w:pos="4536"/>
        <w:tab w:val="left" w:pos="6804"/>
      </w:tabs>
      <w:bidi/>
      <w:spacing w:after="0"/>
      <w:ind w:left="992" w:hanging="425"/>
    </w:pPr>
    <w:rPr>
      <w:sz w:val="24"/>
    </w:rPr>
  </w:style>
  <w:style w:type="paragraph" w:customStyle="1" w:styleId="Arabicpoetry-5segments">
    <w:name w:val="Arabic poetry - 5 segments"/>
    <w:basedOn w:val="BodyText"/>
    <w:qFormat/>
    <w:rsid w:val="00ED5FE4"/>
    <w:pPr>
      <w:tabs>
        <w:tab w:val="left" w:pos="1701"/>
        <w:tab w:val="left" w:pos="3402"/>
        <w:tab w:val="left" w:pos="5103"/>
        <w:tab w:val="left" w:pos="6804"/>
      </w:tabs>
      <w:bidi/>
      <w:spacing w:after="0"/>
      <w:ind w:left="992" w:hanging="425"/>
    </w:pPr>
    <w:rPr>
      <w:sz w:val="24"/>
    </w:rPr>
  </w:style>
  <w:style w:type="paragraph" w:customStyle="1" w:styleId="Non-Englishromanizedpoetry-3segments">
    <w:name w:val="Non-English romanized poetry - 3 segments"/>
    <w:basedOn w:val="Englishpoetry"/>
    <w:rsid w:val="00677CED"/>
    <w:rPr>
      <w:i/>
      <w:noProof/>
    </w:rPr>
  </w:style>
  <w:style w:type="paragraph" w:customStyle="1" w:styleId="Non-Englishromanizedpoetry-4segments">
    <w:name w:val="Non-English romanized poetry - 4 segments"/>
    <w:basedOn w:val="Englishpoetry"/>
    <w:rsid w:val="00677CED"/>
    <w:rPr>
      <w:i/>
      <w:noProof/>
    </w:rPr>
  </w:style>
  <w:style w:type="paragraph" w:customStyle="1" w:styleId="Non-Englishromanizedpoetry-5segments">
    <w:name w:val="Non-English romanized poetry - 5 segments"/>
    <w:basedOn w:val="Englishpoetry"/>
    <w:rsid w:val="00677CED"/>
    <w:rPr>
      <w:i/>
      <w:noProof/>
    </w:rPr>
  </w:style>
  <w:style w:type="paragraph" w:customStyle="1" w:styleId="Englishpoetry-table-3segments">
    <w:name w:val="English poetry - table - 3 segments"/>
    <w:basedOn w:val="Englishpoetry"/>
    <w:qFormat/>
    <w:rsid w:val="00C15EE0"/>
    <w:pPr>
      <w:tabs>
        <w:tab w:val="left" w:pos="3120"/>
        <w:tab w:val="left" w:pos="6240"/>
      </w:tabs>
      <w:ind w:left="284" w:hanging="284"/>
    </w:pPr>
  </w:style>
  <w:style w:type="paragraph" w:customStyle="1" w:styleId="Englishpoetry-table-4segments">
    <w:name w:val="English poetry - table - 4 segments"/>
    <w:basedOn w:val="Englishpoetry"/>
    <w:qFormat/>
    <w:rsid w:val="00C15EE0"/>
    <w:pPr>
      <w:tabs>
        <w:tab w:val="left" w:pos="2268"/>
        <w:tab w:val="left" w:pos="4536"/>
        <w:tab w:val="left" w:pos="6804"/>
      </w:tabs>
      <w:ind w:left="284" w:hanging="284"/>
    </w:pPr>
  </w:style>
  <w:style w:type="paragraph" w:customStyle="1" w:styleId="Englishpoetry-table-5segments">
    <w:name w:val="English poetry - table - 5 segments"/>
    <w:basedOn w:val="Englishpoetry"/>
    <w:qFormat/>
    <w:rsid w:val="00C15EE0"/>
    <w:pPr>
      <w:tabs>
        <w:tab w:val="left" w:pos="1701"/>
        <w:tab w:val="left" w:pos="3402"/>
        <w:tab w:val="left" w:pos="5103"/>
        <w:tab w:val="left" w:pos="6804"/>
      </w:tabs>
      <w:ind w:left="284" w:hanging="284"/>
    </w:pPr>
  </w:style>
  <w:style w:type="paragraph" w:customStyle="1" w:styleId="Arabicpoetry-table-3segments">
    <w:name w:val="Arabic poetry - table - 3 segments"/>
    <w:basedOn w:val="Arabicpoetry"/>
    <w:qFormat/>
    <w:rsid w:val="00D95DAA"/>
    <w:pPr>
      <w:tabs>
        <w:tab w:val="left" w:pos="3120"/>
        <w:tab w:val="left" w:pos="6240"/>
      </w:tabs>
      <w:spacing w:line="240" w:lineRule="auto"/>
      <w:ind w:left="568" w:hanging="284"/>
    </w:pPr>
  </w:style>
  <w:style w:type="paragraph" w:customStyle="1" w:styleId="Arabicpoetry-table-4segments">
    <w:name w:val="Arabic poetry - table - 4 segments"/>
    <w:basedOn w:val="Arabicpoetry"/>
    <w:qFormat/>
    <w:rsid w:val="00D95DAA"/>
    <w:pPr>
      <w:tabs>
        <w:tab w:val="left" w:pos="2268"/>
        <w:tab w:val="left" w:pos="4536"/>
        <w:tab w:val="left" w:pos="6804"/>
      </w:tabs>
      <w:spacing w:line="240" w:lineRule="auto"/>
      <w:ind w:left="568" w:hanging="284"/>
    </w:pPr>
  </w:style>
  <w:style w:type="paragraph" w:customStyle="1" w:styleId="Arabicpoetry-table-5segments">
    <w:name w:val="Arabic poetry - table - 5 segments"/>
    <w:basedOn w:val="Arabicpoetry"/>
    <w:qFormat/>
    <w:rsid w:val="00D95DAA"/>
    <w:pPr>
      <w:tabs>
        <w:tab w:val="left" w:pos="1701"/>
        <w:tab w:val="left" w:pos="3402"/>
        <w:tab w:val="left" w:pos="5103"/>
        <w:tab w:val="left" w:pos="6804"/>
      </w:tabs>
      <w:spacing w:line="240" w:lineRule="auto"/>
      <w:ind w:left="568" w:hanging="284"/>
    </w:pPr>
  </w:style>
  <w:style w:type="paragraph" w:customStyle="1" w:styleId="Non-Englishromanizedpoetry-table-3segments">
    <w:name w:val="Non-English romanized poetry - table - 3 segments"/>
    <w:basedOn w:val="Englishpoetry-table"/>
    <w:rsid w:val="00677CED"/>
    <w:pPr>
      <w:tabs>
        <w:tab w:val="left" w:pos="3120"/>
        <w:tab w:val="left" w:pos="6240"/>
      </w:tabs>
      <w:ind w:hanging="283"/>
    </w:pPr>
    <w:rPr>
      <w:i/>
      <w:noProof/>
    </w:rPr>
  </w:style>
  <w:style w:type="paragraph" w:customStyle="1" w:styleId="Non-Englishromanizedpoetry-table-4segments">
    <w:name w:val="Non-English romanized poetry - table - 4 segments"/>
    <w:basedOn w:val="Englishpoetry-table"/>
    <w:rsid w:val="00677CED"/>
    <w:pPr>
      <w:tabs>
        <w:tab w:val="left" w:pos="2268"/>
        <w:tab w:val="left" w:pos="4536"/>
        <w:tab w:val="left" w:pos="6804"/>
      </w:tabs>
      <w:ind w:hanging="283"/>
    </w:pPr>
    <w:rPr>
      <w:i/>
      <w:noProof/>
    </w:rPr>
  </w:style>
  <w:style w:type="paragraph" w:customStyle="1" w:styleId="Non-Englishromanizedpoetry-table-5segments">
    <w:name w:val="Non-English romanized poetry - table - 5 segments"/>
    <w:basedOn w:val="Englishpoetry-table"/>
    <w:rsid w:val="00677CED"/>
    <w:pPr>
      <w:tabs>
        <w:tab w:val="left" w:pos="1701"/>
        <w:tab w:val="left" w:pos="3402"/>
        <w:tab w:val="left" w:pos="5103"/>
        <w:tab w:val="left" w:pos="6804"/>
      </w:tabs>
      <w:ind w:hanging="283"/>
    </w:pPr>
    <w:rPr>
      <w:i/>
      <w:noProof/>
    </w:rPr>
  </w:style>
  <w:style w:type="paragraph" w:customStyle="1" w:styleId="Arabicpoetrystanza">
    <w:name w:val="Arabic poetry stanza"/>
    <w:basedOn w:val="Arabicpoetry"/>
    <w:qFormat/>
    <w:rsid w:val="00046356"/>
    <w:pPr>
      <w:spacing w:after="200"/>
      <w:ind w:left="567" w:firstLine="0"/>
    </w:pPr>
  </w:style>
  <w:style w:type="paragraph" w:customStyle="1" w:styleId="QuranArabic">
    <w:name w:val="Qur'an Arabic"/>
    <w:basedOn w:val="NormalWeb"/>
    <w:link w:val="QuranArabicChar"/>
    <w:qFormat/>
    <w:rsid w:val="008C3815"/>
    <w:rPr>
      <w:rFonts w:cs="Amiri Quran"/>
    </w:rPr>
  </w:style>
  <w:style w:type="character" w:customStyle="1" w:styleId="NormalWebChar">
    <w:name w:val="Normal (Web) Char"/>
    <w:basedOn w:val="DefaultParagraphFont"/>
    <w:link w:val="NormalWeb"/>
    <w:uiPriority w:val="99"/>
    <w:rsid w:val="00A827DD"/>
    <w:rPr>
      <w:rFonts w:ascii="Times New Roman" w:eastAsia="Times New Roman" w:hAnsi="Times New Roman" w:cs="Times New Roman"/>
      <w:kern w:val="0"/>
      <w:lang w:val="en-US"/>
      <w14:ligatures w14:val="none"/>
    </w:rPr>
  </w:style>
  <w:style w:type="character" w:customStyle="1" w:styleId="QuranArabicChar">
    <w:name w:val="Qur'an Arabic Char"/>
    <w:basedOn w:val="NormalWebChar"/>
    <w:link w:val="QuranArabic"/>
    <w:rsid w:val="00A827DD"/>
    <w:rPr>
      <w:rFonts w:ascii="Times New Roman" w:eastAsia="Times New Roman" w:hAnsi="Times New Roman" w:cs="Amiri Quran"/>
      <w:kern w:val="0"/>
      <w:lang w:val="en-US"/>
      <w14:ligatures w14:val="none"/>
    </w:rPr>
  </w:style>
  <w:style w:type="paragraph" w:styleId="TOC1">
    <w:name w:val="toc 1"/>
    <w:basedOn w:val="Normal"/>
    <w:next w:val="Normal"/>
    <w:autoRedefine/>
    <w:uiPriority w:val="39"/>
    <w:unhideWhenUsed/>
    <w:rsid w:val="00780119"/>
    <w:pPr>
      <w:spacing w:before="240" w:after="120"/>
    </w:pPr>
    <w:rPr>
      <w:rFonts w:asciiTheme="minorHAnsi" w:hAnsiTheme="minorHAnsi" w:cs="Times New Roman"/>
      <w:bCs/>
      <w:sz w:val="20"/>
    </w:rPr>
  </w:style>
  <w:style w:type="paragraph" w:styleId="TOC2">
    <w:name w:val="toc 2"/>
    <w:basedOn w:val="Normal"/>
    <w:next w:val="Normal"/>
    <w:autoRedefine/>
    <w:uiPriority w:val="39"/>
    <w:unhideWhenUsed/>
    <w:rsid w:val="00DE2936"/>
    <w:pPr>
      <w:spacing w:before="120" w:after="0"/>
      <w:ind w:left="230"/>
    </w:pPr>
    <w:rPr>
      <w:rFonts w:asciiTheme="minorHAnsi" w:hAnsiTheme="minorHAnsi" w:cs="Times New Roman"/>
      <w:i/>
      <w:iCs/>
      <w:sz w:val="20"/>
    </w:rPr>
  </w:style>
  <w:style w:type="paragraph" w:styleId="TOC3">
    <w:name w:val="toc 3"/>
    <w:basedOn w:val="Normal"/>
    <w:next w:val="Normal"/>
    <w:autoRedefine/>
    <w:uiPriority w:val="39"/>
    <w:unhideWhenUsed/>
    <w:rsid w:val="00DE2936"/>
    <w:pPr>
      <w:spacing w:after="0"/>
      <w:ind w:left="460"/>
    </w:pPr>
    <w:rPr>
      <w:rFonts w:asciiTheme="minorHAnsi" w:hAnsiTheme="minorHAnsi" w:cs="Times New Roman"/>
      <w:sz w:val="20"/>
    </w:rPr>
  </w:style>
  <w:style w:type="paragraph" w:styleId="TOC4">
    <w:name w:val="toc 4"/>
    <w:basedOn w:val="Normal"/>
    <w:next w:val="Normal"/>
    <w:autoRedefine/>
    <w:uiPriority w:val="39"/>
    <w:unhideWhenUsed/>
    <w:rsid w:val="00DE2936"/>
    <w:pPr>
      <w:spacing w:after="0"/>
      <w:ind w:left="690"/>
    </w:pPr>
    <w:rPr>
      <w:rFonts w:asciiTheme="minorHAnsi" w:hAnsiTheme="minorHAnsi" w:cs="Times New Roman"/>
      <w:sz w:val="20"/>
    </w:rPr>
  </w:style>
  <w:style w:type="paragraph" w:styleId="TOC5">
    <w:name w:val="toc 5"/>
    <w:basedOn w:val="Normal"/>
    <w:next w:val="Normal"/>
    <w:autoRedefine/>
    <w:uiPriority w:val="39"/>
    <w:unhideWhenUsed/>
    <w:rsid w:val="00DE2936"/>
    <w:pPr>
      <w:spacing w:after="0"/>
      <w:ind w:left="920"/>
    </w:pPr>
    <w:rPr>
      <w:rFonts w:asciiTheme="minorHAnsi" w:hAnsiTheme="minorHAnsi" w:cs="Times New Roman"/>
      <w:sz w:val="20"/>
    </w:rPr>
  </w:style>
  <w:style w:type="paragraph" w:styleId="TOC6">
    <w:name w:val="toc 6"/>
    <w:basedOn w:val="Normal"/>
    <w:next w:val="Normal"/>
    <w:autoRedefine/>
    <w:uiPriority w:val="39"/>
    <w:unhideWhenUsed/>
    <w:rsid w:val="00DE2936"/>
    <w:pPr>
      <w:spacing w:after="0"/>
      <w:ind w:left="1150"/>
    </w:pPr>
    <w:rPr>
      <w:rFonts w:asciiTheme="minorHAnsi" w:hAnsiTheme="minorHAnsi" w:cs="Times New Roman"/>
      <w:sz w:val="20"/>
    </w:rPr>
  </w:style>
  <w:style w:type="paragraph" w:styleId="TOC7">
    <w:name w:val="toc 7"/>
    <w:basedOn w:val="Normal"/>
    <w:next w:val="Normal"/>
    <w:autoRedefine/>
    <w:uiPriority w:val="39"/>
    <w:unhideWhenUsed/>
    <w:rsid w:val="00DE2936"/>
    <w:pPr>
      <w:spacing w:after="0"/>
      <w:ind w:left="1380"/>
    </w:pPr>
    <w:rPr>
      <w:rFonts w:asciiTheme="minorHAnsi" w:hAnsiTheme="minorHAnsi" w:cs="Times New Roman"/>
      <w:sz w:val="20"/>
    </w:rPr>
  </w:style>
  <w:style w:type="paragraph" w:styleId="TOC8">
    <w:name w:val="toc 8"/>
    <w:basedOn w:val="Normal"/>
    <w:next w:val="Normal"/>
    <w:autoRedefine/>
    <w:uiPriority w:val="39"/>
    <w:unhideWhenUsed/>
    <w:rsid w:val="00DE2936"/>
    <w:pPr>
      <w:spacing w:after="0"/>
      <w:ind w:left="1610"/>
    </w:pPr>
    <w:rPr>
      <w:rFonts w:asciiTheme="minorHAnsi" w:hAnsiTheme="minorHAnsi" w:cs="Times New Roman"/>
      <w:sz w:val="20"/>
    </w:rPr>
  </w:style>
  <w:style w:type="paragraph" w:styleId="TOC9">
    <w:name w:val="toc 9"/>
    <w:basedOn w:val="Normal"/>
    <w:next w:val="Normal"/>
    <w:autoRedefine/>
    <w:uiPriority w:val="39"/>
    <w:unhideWhenUsed/>
    <w:rsid w:val="00DE2936"/>
    <w:pPr>
      <w:spacing w:after="0"/>
      <w:ind w:left="1840"/>
    </w:pPr>
    <w:rPr>
      <w:rFonts w:asciiTheme="minorHAnsi" w:hAnsiTheme="minorHAnsi" w:cs="Times New Roman"/>
      <w:sz w:val="20"/>
    </w:rPr>
  </w:style>
  <w:style w:type="character" w:styleId="Hyperlink">
    <w:name w:val="Hyperlink"/>
    <w:basedOn w:val="DefaultParagraphFont"/>
    <w:uiPriority w:val="99"/>
    <w:unhideWhenUsed/>
    <w:rsid w:val="00DE2936"/>
    <w:rPr>
      <w:color w:val="467886" w:themeColor="hyperlink"/>
      <w:u w:val="single"/>
    </w:rPr>
  </w:style>
  <w:style w:type="paragraph" w:customStyle="1" w:styleId="Heading1-excludefromTOC">
    <w:name w:val="Heading 1 - exclude from TOC"/>
    <w:basedOn w:val="Heading1"/>
    <w:qFormat/>
    <w:rsid w:val="00DE2936"/>
    <w:rPr>
      <w:lang w:val="en-CA"/>
    </w:rPr>
  </w:style>
  <w:style w:type="paragraph" w:customStyle="1" w:styleId="caption-Alt-text">
    <w:name w:val="caption - Alt-text"/>
    <w:basedOn w:val="Caption"/>
    <w:qFormat/>
    <w:rsid w:val="00620330"/>
  </w:style>
  <w:style w:type="paragraph" w:styleId="TableofFigures">
    <w:name w:val="table of figures"/>
    <w:basedOn w:val="Normal"/>
    <w:next w:val="Normal"/>
    <w:uiPriority w:val="99"/>
    <w:unhideWhenUsed/>
    <w:rsid w:val="00780119"/>
    <w:pPr>
      <w:spacing w:after="0"/>
      <w:ind w:left="460" w:hanging="460"/>
    </w:pPr>
    <w:rPr>
      <w:rFonts w:asciiTheme="minorHAnsi" w:hAnsiTheme="minorHAnsi" w:cs="Times New Roman"/>
      <w:bCs/>
      <w:sz w:val="20"/>
    </w:rPr>
  </w:style>
  <w:style w:type="numbering" w:customStyle="1" w:styleId="CurrentList1">
    <w:name w:val="Current List1"/>
    <w:uiPriority w:val="99"/>
    <w:rsid w:val="00572D42"/>
    <w:pPr>
      <w:numPr>
        <w:numId w:val="4"/>
      </w:numPr>
    </w:pPr>
  </w:style>
  <w:style w:type="numbering" w:customStyle="1" w:styleId="CurrentList2">
    <w:name w:val="Current List2"/>
    <w:uiPriority w:val="99"/>
    <w:rsid w:val="00572D42"/>
    <w:pPr>
      <w:numPr>
        <w:numId w:val="5"/>
      </w:numPr>
    </w:pPr>
  </w:style>
  <w:style w:type="numbering" w:customStyle="1" w:styleId="CurrentList3">
    <w:name w:val="Current List3"/>
    <w:uiPriority w:val="99"/>
    <w:rsid w:val="00572D42"/>
    <w:pPr>
      <w:numPr>
        <w:numId w:val="6"/>
      </w:numPr>
    </w:pPr>
  </w:style>
  <w:style w:type="numbering" w:customStyle="1" w:styleId="CurrentList4">
    <w:name w:val="Current List4"/>
    <w:uiPriority w:val="99"/>
    <w:rsid w:val="00572D42"/>
    <w:pPr>
      <w:numPr>
        <w:numId w:val="7"/>
      </w:numPr>
    </w:pPr>
  </w:style>
  <w:style w:type="numbering" w:customStyle="1" w:styleId="CurrentList5">
    <w:name w:val="Current List5"/>
    <w:uiPriority w:val="99"/>
    <w:rsid w:val="00572D42"/>
    <w:pPr>
      <w:numPr>
        <w:numId w:val="8"/>
      </w:numPr>
    </w:pPr>
  </w:style>
  <w:style w:type="numbering" w:customStyle="1" w:styleId="CurrentList6">
    <w:name w:val="Current List6"/>
    <w:uiPriority w:val="99"/>
    <w:rsid w:val="00572D42"/>
    <w:pPr>
      <w:numPr>
        <w:numId w:val="9"/>
      </w:numPr>
    </w:pPr>
  </w:style>
  <w:style w:type="numbering" w:customStyle="1" w:styleId="CurrentList7">
    <w:name w:val="Current List7"/>
    <w:uiPriority w:val="99"/>
    <w:rsid w:val="00572D42"/>
    <w:pPr>
      <w:numPr>
        <w:numId w:val="10"/>
      </w:numPr>
    </w:pPr>
  </w:style>
  <w:style w:type="character" w:styleId="UnresolvedMention">
    <w:name w:val="Unresolved Mention"/>
    <w:basedOn w:val="DefaultParagraphFont"/>
    <w:uiPriority w:val="99"/>
    <w:semiHidden/>
    <w:unhideWhenUsed/>
    <w:rsid w:val="004524EE"/>
    <w:rPr>
      <w:color w:val="605E5C"/>
      <w:shd w:val="clear" w:color="auto" w:fill="E1DFDD"/>
    </w:rPr>
  </w:style>
  <w:style w:type="character" w:customStyle="1" w:styleId="VerbatimChar">
    <w:name w:val="Verbatim Char"/>
    <w:basedOn w:val="DefaultParagraphFont"/>
    <w:rsid w:val="00B06606"/>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oter" Target="footer4.xml"/><Relationship Id="rId18" Type="http://schemas.openxmlformats.org/officeDocument/2006/relationships/image" Target="media/image1.jpe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eader" Target="header1.xml"/><Relationship Id="rId12" Type="http://schemas.openxmlformats.org/officeDocument/2006/relationships/header" Target="header3.xml"/><Relationship Id="rId17" Type="http://schemas.openxmlformats.org/officeDocument/2006/relationships/header" Target="header5.xml"/><Relationship Id="rId2" Type="http://schemas.openxmlformats.org/officeDocument/2006/relationships/styles" Target="styles.xml"/><Relationship Id="rId16" Type="http://schemas.openxmlformats.org/officeDocument/2006/relationships/footer" Target="footer6.xm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oter" Target="footer5.xml"/><Relationship Id="rId10" Type="http://schemas.openxmlformats.org/officeDocument/2006/relationships/footer" Target="footer3.xml"/><Relationship Id="rId19" Type="http://schemas.openxmlformats.org/officeDocument/2006/relationships/footer" Target="footer7.xml"/><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header" Target="header4.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josephhill/Documents/_1%20Projects/Writing%20Projects/Islamic%20Africa%20editorial/2025%20processing%20submissions/Copy%20editing/Islamic%20Africa%20article%20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Islamic Africa article template.dotx</Template>
  <TotalTime>19</TotalTime>
  <Pages>14</Pages>
  <Words>3084</Words>
  <Characters>17582</Characters>
  <Application>Microsoft Office Word</Application>
  <DocSecurity>0</DocSecurity>
  <Lines>146</Lines>
  <Paragraphs>41</Paragraphs>
  <ScaleCrop>false</ScaleCrop>
  <HeadingPairs>
    <vt:vector size="2" baseType="variant">
      <vt:variant>
        <vt:lpstr>Title</vt:lpstr>
      </vt:variant>
      <vt:variant>
        <vt:i4>1</vt:i4>
      </vt:variant>
    </vt:vector>
  </HeadingPairs>
  <TitlesOfParts>
    <vt:vector size="1" baseType="lpstr">
      <vt:lpstr>This Is the Book’s Title</vt:lpstr>
    </vt:vector>
  </TitlesOfParts>
  <Manager/>
  <Company/>
  <LinksUpToDate>false</LinksUpToDate>
  <CharactersWithSpaces>20625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This Is the Book’s Title</dc:title>
  <dc:subject/>
  <dc:creator>Author Name</dc:creator>
  <cp:keywords/>
  <dc:description/>
  <cp:lastModifiedBy>Joseph Hill</cp:lastModifiedBy>
  <cp:revision>10</cp:revision>
  <dcterms:created xsi:type="dcterms:W3CDTF">2026-08-26T19:09:00Z</dcterms:created>
  <dcterms:modified xsi:type="dcterms:W3CDTF">2026-09-04T22:06:00Z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zotero-version="9.0.6"&gt;&lt;session id="YpZWIzjw"/&gt;&lt;style id="http://www.zotero.org/styles/chicago-author-date" locale="en-US" hasBibliography="1" bibliographyStyleHasBeenSet="1"/&gt;&lt;prefs&gt;&lt;pref name="fieldType" value="Field"/&gt;&lt;pref name=</vt:lpwstr>
  </property>
  <property fmtid="{D5CDD505-2E9C-101B-9397-08002B2CF9AE}" pid="3" name="ZOTERO_PREF_2">
    <vt:lpwstr>"dontAskDelayCitationUpdates" value="true"/&gt;&lt;/prefs&gt;&lt;/data&gt;</vt:lpwstr>
  </property>
  <property fmtid="{D5CDD505-2E9C-101B-9397-08002B2CF9AE}" pid="4" name="Short Title">
    <vt:lpwstr>Short Title</vt:lpwstr>
  </property>
  <property fmtid="{D5CDD505-2E9C-101B-9397-08002B2CF9AE}" pid="5" name="Subtitle">
    <vt:lpwstr>This is the Subtitle</vt:lpwstr>
  </property>
</Properties>
</file>