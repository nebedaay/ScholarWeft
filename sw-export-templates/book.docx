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287483" w14:textId="146529CA" w:rsidR="00DE2936" w:rsidRDefault="008E11D0" w:rsidP="00DE2936">
      <w:pPr>
        <w:pStyle w:val="Title"/>
        <w:tabs>
          <w:tab w:val="left" w:pos="2463"/>
        </w:tabs>
      </w:pPr>
      <w:r>
        <w:t>This Is the Book’s Title</w:t>
      </w:r>
    </w:p>
    <w:p w14:paraId="572D6AA9" w14:textId="079B523F" w:rsidR="0017351E" w:rsidRPr="002627B9" w:rsidRDefault="008E11D0" w:rsidP="00DE2936">
      <w:pPr>
        <w:pStyle w:val="Subtitle"/>
      </w:pPr>
      <w:r>
        <w:t>This is the Subtitle</w:t>
      </w:r>
    </w:p>
    <w:p w14:paraId="0EDB6D5F" w14:textId="22F3EB03" w:rsidR="008E11D0" w:rsidRDefault="00817747" w:rsidP="00DE2936">
      <w:pPr>
        <w:pStyle w:val="BodyText"/>
        <w:jc w:val="center"/>
      </w:pPr>
      <w:fldSimple w:instr=" AUTHOR  \* MERGEFORMAT ">
        <w:r>
          <w:rPr>
            <w:noProof/>
          </w:rPr>
          <w:t>First M. Last</w:t>
        </w:r>
      </w:fldSimple>
    </w:p>
    <w:p w14:paraId="78AF8575" w14:textId="6CAEF434" w:rsidR="00DE2936" w:rsidRDefault="00DE2936" w:rsidP="00DE2936">
      <w:pPr>
        <w:pStyle w:val="BodyText"/>
        <w:jc w:val="center"/>
      </w:pPr>
      <w:r>
        <w:t>Date</w:t>
      </w:r>
    </w:p>
    <w:p w14:paraId="34FF0647" w14:textId="77777777" w:rsidR="00BA70D0" w:rsidRDefault="00BA70D0" w:rsidP="00892414">
      <w:pPr>
        <w:pStyle w:val="Abstractkeywordsheading"/>
      </w:pPr>
      <w:r w:rsidRPr="00BA70D0">
        <w:t>Abstract</w:t>
      </w:r>
    </w:p>
    <w:p w14:paraId="11B805F6" w14:textId="32F03ACB" w:rsidR="008E11D0" w:rsidRDefault="008E11D0" w:rsidP="008E11D0">
      <w:pPr>
        <w:pStyle w:val="BodyText"/>
      </w:pPr>
      <w:r>
        <w:t>This is the abstract, from the “abstract” property.</w:t>
      </w:r>
    </w:p>
    <w:p w14:paraId="71EAE6ED" w14:textId="12C390AA" w:rsidR="008E11D0" w:rsidRDefault="008E11D0" w:rsidP="008E11D0">
      <w:pPr>
        <w:pStyle w:val="Abstractkeywordsheading"/>
      </w:pPr>
      <w:r>
        <w:t>Note</w:t>
      </w:r>
    </w:p>
    <w:p w14:paraId="0C8DDD53" w14:textId="06A57A5D" w:rsidR="008E11D0" w:rsidRPr="008E11D0" w:rsidRDefault="008E11D0" w:rsidP="008E11D0">
      <w:pPr>
        <w:pStyle w:val="BodyText"/>
      </w:pPr>
      <w:r>
        <w:t>Content from the “note” property.</w:t>
      </w:r>
    </w:p>
    <w:p w14:paraId="1D199BA9" w14:textId="77777777" w:rsidR="00DE2936" w:rsidRPr="00DE2936" w:rsidRDefault="00DE2936" w:rsidP="00DE2936">
      <w:pPr>
        <w:pStyle w:val="BodyText"/>
        <w:rPr>
          <w:lang w:val="en-CA"/>
        </w:rPr>
      </w:pPr>
    </w:p>
    <w:p w14:paraId="46380EA0" w14:textId="3CAA9541" w:rsidR="00DE2936" w:rsidRPr="00DE2936" w:rsidRDefault="00DE2936" w:rsidP="00DE2936">
      <w:pPr>
        <w:pStyle w:val="BodyText"/>
        <w:rPr>
          <w:lang w:val="en-CA"/>
        </w:rPr>
        <w:sectPr w:rsidR="00DE2936" w:rsidRPr="00DE2936" w:rsidSect="008E11D0">
          <w:headerReference w:type="even" r:id="rId7"/>
          <w:footerReference w:type="even" r:id="rId8"/>
          <w:footerReference w:type="default" r:id="rId9"/>
          <w:footerReference w:type="first" r:id="rId10"/>
          <w:footnotePr>
            <w:pos w:val="beneathText"/>
          </w:footnotePr>
          <w:endnotePr>
            <w:numFmt w:val="decimal"/>
            <w:numRestart w:val="eachSect"/>
          </w:endnotePr>
          <w:pgSz w:w="12240" w:h="15840"/>
          <w:pgMar w:top="1440" w:right="1440" w:bottom="1236" w:left="1440" w:header="567" w:footer="374" w:gutter="0"/>
          <w:cols w:space="708"/>
          <w:titlePg/>
          <w:docGrid w:linePitch="360"/>
        </w:sectPr>
      </w:pPr>
    </w:p>
    <w:p w14:paraId="7E7739C3" w14:textId="70EBDA8B" w:rsidR="00DE2936" w:rsidRDefault="00DE2936" w:rsidP="00486BB6">
      <w:pPr>
        <w:pStyle w:val="Heading1-excludefromTOC"/>
      </w:pPr>
      <w:r>
        <w:lastRenderedPageBreak/>
        <w:t>Table of Contents</w:t>
      </w:r>
    </w:p>
    <w:p w14:paraId="7F63CA37" w14:textId="4D369EBC" w:rsidR="00D1625F" w:rsidRDefault="00DE2936">
      <w:pPr>
        <w:pStyle w:val="TOC1"/>
        <w:rPr>
          <w:rFonts w:eastAsiaTheme="minorEastAsia" w:cstheme="minorBidi"/>
          <w:bCs w:val="0"/>
          <w:noProof/>
          <w:sz w:val="24"/>
          <w:lang w:val="en-CA"/>
        </w:rPr>
      </w:pPr>
      <w:r>
        <w:rPr>
          <w:b/>
          <w:szCs w:val="24"/>
          <w:lang w:val="en-CA"/>
        </w:rPr>
        <w:fldChar w:fldCharType="begin"/>
      </w:r>
      <w:r>
        <w:rPr>
          <w:lang w:val="en-CA"/>
        </w:rPr>
        <w:instrText xml:space="preserve"> TOC \o "2-2" \h \z \t "Heading 1,1" </w:instrText>
      </w:r>
      <w:r>
        <w:rPr>
          <w:b/>
          <w:szCs w:val="24"/>
          <w:lang w:val="en-CA"/>
        </w:rPr>
        <w:fldChar w:fldCharType="separate"/>
      </w:r>
      <w:hyperlink w:anchor="_Toc240969254" w:history="1">
        <w:r w:rsidR="00D1625F" w:rsidRPr="005B69EA">
          <w:rPr>
            <w:rStyle w:val="Hyperlink"/>
            <w:noProof/>
            <w:lang w:val="en-CA"/>
          </w:rPr>
          <w:t>Table of Figures</w:t>
        </w:r>
        <w:r w:rsidR="00D1625F">
          <w:rPr>
            <w:noProof/>
            <w:webHidden/>
          </w:rPr>
          <w:tab/>
        </w:r>
        <w:r w:rsidR="00D1625F">
          <w:rPr>
            <w:noProof/>
            <w:webHidden/>
          </w:rPr>
          <w:fldChar w:fldCharType="begin"/>
        </w:r>
        <w:r w:rsidR="00D1625F">
          <w:rPr>
            <w:noProof/>
            <w:webHidden/>
          </w:rPr>
          <w:instrText xml:space="preserve"> PAGEREF _Toc240969254 \h </w:instrText>
        </w:r>
        <w:r w:rsidR="00D1625F">
          <w:rPr>
            <w:noProof/>
            <w:webHidden/>
          </w:rPr>
        </w:r>
        <w:r w:rsidR="00D1625F">
          <w:rPr>
            <w:noProof/>
            <w:webHidden/>
          </w:rPr>
          <w:fldChar w:fldCharType="separate"/>
        </w:r>
        <w:r w:rsidR="00D1625F">
          <w:rPr>
            <w:noProof/>
            <w:webHidden/>
          </w:rPr>
          <w:t>iv</w:t>
        </w:r>
        <w:r w:rsidR="00D1625F">
          <w:rPr>
            <w:noProof/>
            <w:webHidden/>
          </w:rPr>
          <w:fldChar w:fldCharType="end"/>
        </w:r>
      </w:hyperlink>
    </w:p>
    <w:p w14:paraId="32519CAA" w14:textId="63263ABD" w:rsidR="00D1625F" w:rsidRDefault="00D1625F">
      <w:pPr>
        <w:pStyle w:val="TOC1"/>
        <w:rPr>
          <w:rFonts w:eastAsiaTheme="minorEastAsia" w:cstheme="minorBidi"/>
          <w:bCs w:val="0"/>
          <w:noProof/>
          <w:sz w:val="24"/>
          <w:lang w:val="en-CA"/>
        </w:rPr>
      </w:pPr>
      <w:hyperlink w:anchor="_Toc240969255" w:history="1">
        <w:r w:rsidRPr="005B69EA">
          <w:rPr>
            <w:rStyle w:val="Hyperlink"/>
            <w:noProof/>
          </w:rPr>
          <w:t>Preface</w:t>
        </w:r>
        <w:r>
          <w:rPr>
            <w:noProof/>
            <w:webHidden/>
          </w:rPr>
          <w:tab/>
        </w:r>
        <w:r>
          <w:rPr>
            <w:noProof/>
            <w:webHidden/>
          </w:rPr>
          <w:fldChar w:fldCharType="begin"/>
        </w:r>
        <w:r>
          <w:rPr>
            <w:noProof/>
            <w:webHidden/>
          </w:rPr>
          <w:instrText xml:space="preserve"> PAGEREF _Toc240969255 \h </w:instrText>
        </w:r>
        <w:r>
          <w:rPr>
            <w:noProof/>
            <w:webHidden/>
          </w:rPr>
        </w:r>
        <w:r>
          <w:rPr>
            <w:noProof/>
            <w:webHidden/>
          </w:rPr>
          <w:fldChar w:fldCharType="separate"/>
        </w:r>
        <w:r>
          <w:rPr>
            <w:noProof/>
            <w:webHidden/>
          </w:rPr>
          <w:t>v</w:t>
        </w:r>
        <w:r>
          <w:rPr>
            <w:noProof/>
            <w:webHidden/>
          </w:rPr>
          <w:fldChar w:fldCharType="end"/>
        </w:r>
      </w:hyperlink>
    </w:p>
    <w:p w14:paraId="7FF3E2D2" w14:textId="72B0E9C6" w:rsidR="00D1625F" w:rsidRDefault="00D1625F">
      <w:pPr>
        <w:pStyle w:val="TOC1"/>
        <w:rPr>
          <w:rFonts w:eastAsiaTheme="minorEastAsia" w:cstheme="minorBidi"/>
          <w:bCs w:val="0"/>
          <w:noProof/>
          <w:sz w:val="24"/>
          <w:lang w:val="en-CA"/>
        </w:rPr>
      </w:pPr>
      <w:hyperlink w:anchor="_Toc240969256" w:history="1">
        <w:r w:rsidRPr="005B69EA">
          <w:rPr>
            <w:rStyle w:val="Hyperlink"/>
            <w:noProof/>
            <w:lang w:val="fr-FR"/>
          </w:rPr>
          <w:t>Introduction</w:t>
        </w:r>
        <w:r>
          <w:rPr>
            <w:noProof/>
            <w:webHidden/>
          </w:rPr>
          <w:tab/>
        </w:r>
        <w:r>
          <w:rPr>
            <w:noProof/>
            <w:webHidden/>
          </w:rPr>
          <w:fldChar w:fldCharType="begin"/>
        </w:r>
        <w:r>
          <w:rPr>
            <w:noProof/>
            <w:webHidden/>
          </w:rPr>
          <w:instrText xml:space="preserve"> PAGEREF _Toc240969256 \h </w:instrText>
        </w:r>
        <w:r>
          <w:rPr>
            <w:noProof/>
            <w:webHidden/>
          </w:rPr>
        </w:r>
        <w:r>
          <w:rPr>
            <w:noProof/>
            <w:webHidden/>
          </w:rPr>
          <w:fldChar w:fldCharType="separate"/>
        </w:r>
        <w:r>
          <w:rPr>
            <w:noProof/>
            <w:webHidden/>
          </w:rPr>
          <w:t>1</w:t>
        </w:r>
        <w:r>
          <w:rPr>
            <w:noProof/>
            <w:webHidden/>
          </w:rPr>
          <w:fldChar w:fldCharType="end"/>
        </w:r>
      </w:hyperlink>
    </w:p>
    <w:p w14:paraId="4A5193EA" w14:textId="4E00C2CB" w:rsidR="00D1625F" w:rsidRDefault="00D1625F">
      <w:pPr>
        <w:pStyle w:val="TOC2"/>
        <w:tabs>
          <w:tab w:val="right" w:pos="9350"/>
        </w:tabs>
        <w:rPr>
          <w:rFonts w:eastAsiaTheme="minorEastAsia" w:cstheme="minorBidi"/>
          <w:i w:val="0"/>
          <w:iCs w:val="0"/>
          <w:noProof/>
          <w:sz w:val="24"/>
          <w:lang w:val="en-CA"/>
        </w:rPr>
      </w:pPr>
      <w:hyperlink w:anchor="_Toc240969257" w:history="1">
        <w:r w:rsidRPr="005B69EA">
          <w:rPr>
            <w:rStyle w:val="Hyperlink"/>
            <w:noProof/>
            <w:lang w:val="en-CA"/>
          </w:rPr>
          <w:t>Why This Study?</w:t>
        </w:r>
        <w:r>
          <w:rPr>
            <w:noProof/>
            <w:webHidden/>
          </w:rPr>
          <w:tab/>
        </w:r>
        <w:r>
          <w:rPr>
            <w:noProof/>
            <w:webHidden/>
          </w:rPr>
          <w:fldChar w:fldCharType="begin"/>
        </w:r>
        <w:r>
          <w:rPr>
            <w:noProof/>
            <w:webHidden/>
          </w:rPr>
          <w:instrText xml:space="preserve"> PAGEREF _Toc240969257 \h </w:instrText>
        </w:r>
        <w:r>
          <w:rPr>
            <w:noProof/>
            <w:webHidden/>
          </w:rPr>
        </w:r>
        <w:r>
          <w:rPr>
            <w:noProof/>
            <w:webHidden/>
          </w:rPr>
          <w:fldChar w:fldCharType="separate"/>
        </w:r>
        <w:r>
          <w:rPr>
            <w:noProof/>
            <w:webHidden/>
          </w:rPr>
          <w:t>1</w:t>
        </w:r>
        <w:r>
          <w:rPr>
            <w:noProof/>
            <w:webHidden/>
          </w:rPr>
          <w:fldChar w:fldCharType="end"/>
        </w:r>
      </w:hyperlink>
    </w:p>
    <w:p w14:paraId="36A45AFD" w14:textId="708FDECF" w:rsidR="00D1625F" w:rsidRDefault="00D1625F">
      <w:pPr>
        <w:pStyle w:val="TOC2"/>
        <w:tabs>
          <w:tab w:val="right" w:pos="9350"/>
        </w:tabs>
        <w:rPr>
          <w:rFonts w:eastAsiaTheme="minorEastAsia" w:cstheme="minorBidi"/>
          <w:i w:val="0"/>
          <w:iCs w:val="0"/>
          <w:noProof/>
          <w:sz w:val="24"/>
          <w:lang w:val="en-CA"/>
        </w:rPr>
      </w:pPr>
      <w:hyperlink w:anchor="_Toc240969258" w:history="1">
        <w:r w:rsidRPr="005B69EA">
          <w:rPr>
            <w:rStyle w:val="Hyperlink"/>
            <w:noProof/>
          </w:rPr>
          <w:t>Methodology</w:t>
        </w:r>
        <w:r>
          <w:rPr>
            <w:noProof/>
            <w:webHidden/>
          </w:rPr>
          <w:tab/>
        </w:r>
        <w:r>
          <w:rPr>
            <w:noProof/>
            <w:webHidden/>
          </w:rPr>
          <w:fldChar w:fldCharType="begin"/>
        </w:r>
        <w:r>
          <w:rPr>
            <w:noProof/>
            <w:webHidden/>
          </w:rPr>
          <w:instrText xml:space="preserve"> PAGEREF _Toc240969258 \h </w:instrText>
        </w:r>
        <w:r>
          <w:rPr>
            <w:noProof/>
            <w:webHidden/>
          </w:rPr>
        </w:r>
        <w:r>
          <w:rPr>
            <w:noProof/>
            <w:webHidden/>
          </w:rPr>
          <w:fldChar w:fldCharType="separate"/>
        </w:r>
        <w:r>
          <w:rPr>
            <w:noProof/>
            <w:webHidden/>
          </w:rPr>
          <w:t>2</w:t>
        </w:r>
        <w:r>
          <w:rPr>
            <w:noProof/>
            <w:webHidden/>
          </w:rPr>
          <w:fldChar w:fldCharType="end"/>
        </w:r>
      </w:hyperlink>
    </w:p>
    <w:p w14:paraId="5A4373BA" w14:textId="3C9F40FF" w:rsidR="00D1625F" w:rsidRDefault="00D1625F">
      <w:pPr>
        <w:pStyle w:val="TOC1"/>
        <w:tabs>
          <w:tab w:val="left" w:pos="1150"/>
        </w:tabs>
        <w:rPr>
          <w:rFonts w:eastAsiaTheme="minorEastAsia" w:cstheme="minorBidi"/>
          <w:bCs w:val="0"/>
          <w:noProof/>
          <w:sz w:val="24"/>
          <w:lang w:val="en-CA"/>
        </w:rPr>
      </w:pPr>
      <w:hyperlink w:anchor="_Toc240969259" w:history="1">
        <w:r w:rsidRPr="005B69EA">
          <w:rPr>
            <w:rStyle w:val="Hyperlink"/>
            <w:noProof/>
            <w:lang w:val="fr-FR"/>
          </w:rPr>
          <w:t>Chapter 1.</w:t>
        </w:r>
        <w:r>
          <w:rPr>
            <w:rFonts w:eastAsiaTheme="minorEastAsia" w:cstheme="minorBidi"/>
            <w:bCs w:val="0"/>
            <w:noProof/>
            <w:sz w:val="24"/>
            <w:lang w:val="en-CA"/>
          </w:rPr>
          <w:tab/>
        </w:r>
        <w:r w:rsidRPr="005B69EA">
          <w:rPr>
            <w:rStyle w:val="Hyperlink"/>
            <w:noProof/>
            <w:lang w:val="fr-FR"/>
          </w:rPr>
          <w:t>What’s It All About?</w:t>
        </w:r>
        <w:r>
          <w:rPr>
            <w:noProof/>
            <w:webHidden/>
          </w:rPr>
          <w:tab/>
        </w:r>
        <w:r>
          <w:rPr>
            <w:noProof/>
            <w:webHidden/>
          </w:rPr>
          <w:fldChar w:fldCharType="begin"/>
        </w:r>
        <w:r>
          <w:rPr>
            <w:noProof/>
            <w:webHidden/>
          </w:rPr>
          <w:instrText xml:space="preserve"> PAGEREF _Toc240969259 \h </w:instrText>
        </w:r>
        <w:r>
          <w:rPr>
            <w:noProof/>
            <w:webHidden/>
          </w:rPr>
        </w:r>
        <w:r>
          <w:rPr>
            <w:noProof/>
            <w:webHidden/>
          </w:rPr>
          <w:fldChar w:fldCharType="separate"/>
        </w:r>
        <w:r>
          <w:rPr>
            <w:noProof/>
            <w:webHidden/>
          </w:rPr>
          <w:t>4</w:t>
        </w:r>
        <w:r>
          <w:rPr>
            <w:noProof/>
            <w:webHidden/>
          </w:rPr>
          <w:fldChar w:fldCharType="end"/>
        </w:r>
      </w:hyperlink>
    </w:p>
    <w:p w14:paraId="68BB7BE9" w14:textId="7AD6DB30" w:rsidR="00D1625F" w:rsidRDefault="00D1625F">
      <w:pPr>
        <w:pStyle w:val="TOC1"/>
        <w:tabs>
          <w:tab w:val="left" w:pos="1150"/>
        </w:tabs>
        <w:rPr>
          <w:rFonts w:eastAsiaTheme="minorEastAsia" w:cstheme="minorBidi"/>
          <w:bCs w:val="0"/>
          <w:noProof/>
          <w:sz w:val="24"/>
          <w:lang w:val="en-CA"/>
        </w:rPr>
      </w:pPr>
      <w:hyperlink w:anchor="_Toc240969260" w:history="1">
        <w:r w:rsidRPr="005B69EA">
          <w:rPr>
            <w:rStyle w:val="Hyperlink"/>
            <w:noProof/>
            <w:lang w:val="fr-FR"/>
          </w:rPr>
          <w:t>Chapter 2.</w:t>
        </w:r>
        <w:r>
          <w:rPr>
            <w:rFonts w:eastAsiaTheme="minorEastAsia" w:cstheme="minorBidi"/>
            <w:bCs w:val="0"/>
            <w:noProof/>
            <w:sz w:val="24"/>
            <w:lang w:val="en-CA"/>
          </w:rPr>
          <w:tab/>
        </w:r>
        <w:r w:rsidRPr="005B69EA">
          <w:rPr>
            <w:rStyle w:val="Hyperlink"/>
            <w:noProof/>
            <w:lang w:val="fr-FR"/>
          </w:rPr>
          <w:t>How It All Began</w:t>
        </w:r>
        <w:r>
          <w:rPr>
            <w:noProof/>
            <w:webHidden/>
          </w:rPr>
          <w:tab/>
        </w:r>
        <w:r>
          <w:rPr>
            <w:noProof/>
            <w:webHidden/>
          </w:rPr>
          <w:fldChar w:fldCharType="begin"/>
        </w:r>
        <w:r>
          <w:rPr>
            <w:noProof/>
            <w:webHidden/>
          </w:rPr>
          <w:instrText xml:space="preserve"> PAGEREF _Toc240969260 \h </w:instrText>
        </w:r>
        <w:r>
          <w:rPr>
            <w:noProof/>
            <w:webHidden/>
          </w:rPr>
        </w:r>
        <w:r>
          <w:rPr>
            <w:noProof/>
            <w:webHidden/>
          </w:rPr>
          <w:fldChar w:fldCharType="separate"/>
        </w:r>
        <w:r>
          <w:rPr>
            <w:noProof/>
            <w:webHidden/>
          </w:rPr>
          <w:t>6</w:t>
        </w:r>
        <w:r>
          <w:rPr>
            <w:noProof/>
            <w:webHidden/>
          </w:rPr>
          <w:fldChar w:fldCharType="end"/>
        </w:r>
      </w:hyperlink>
    </w:p>
    <w:p w14:paraId="7B8D9593" w14:textId="69B77303" w:rsidR="00D1625F" w:rsidRDefault="00D1625F">
      <w:pPr>
        <w:pStyle w:val="TOC1"/>
        <w:rPr>
          <w:rFonts w:eastAsiaTheme="minorEastAsia" w:cstheme="minorBidi"/>
          <w:bCs w:val="0"/>
          <w:noProof/>
          <w:sz w:val="24"/>
          <w:lang w:val="en-CA"/>
        </w:rPr>
      </w:pPr>
      <w:hyperlink w:anchor="_Toc240969261" w:history="1">
        <w:r w:rsidRPr="005B69EA">
          <w:rPr>
            <w:rStyle w:val="Hyperlink"/>
            <w:noProof/>
            <w:lang w:val="en-CA"/>
          </w:rPr>
          <w:t>Conclusion</w:t>
        </w:r>
        <w:r>
          <w:rPr>
            <w:noProof/>
            <w:webHidden/>
          </w:rPr>
          <w:tab/>
        </w:r>
        <w:r>
          <w:rPr>
            <w:noProof/>
            <w:webHidden/>
          </w:rPr>
          <w:fldChar w:fldCharType="begin"/>
        </w:r>
        <w:r>
          <w:rPr>
            <w:noProof/>
            <w:webHidden/>
          </w:rPr>
          <w:instrText xml:space="preserve"> PAGEREF _Toc240969261 \h </w:instrText>
        </w:r>
        <w:r>
          <w:rPr>
            <w:noProof/>
            <w:webHidden/>
          </w:rPr>
        </w:r>
        <w:r>
          <w:rPr>
            <w:noProof/>
            <w:webHidden/>
          </w:rPr>
          <w:fldChar w:fldCharType="separate"/>
        </w:r>
        <w:r>
          <w:rPr>
            <w:noProof/>
            <w:webHidden/>
          </w:rPr>
          <w:t>6</w:t>
        </w:r>
        <w:r>
          <w:rPr>
            <w:noProof/>
            <w:webHidden/>
          </w:rPr>
          <w:fldChar w:fldCharType="end"/>
        </w:r>
      </w:hyperlink>
    </w:p>
    <w:p w14:paraId="01B012E1" w14:textId="2B144B65" w:rsidR="00D1625F" w:rsidRDefault="00D1625F">
      <w:pPr>
        <w:pStyle w:val="TOC1"/>
        <w:rPr>
          <w:rFonts w:eastAsiaTheme="minorEastAsia" w:cstheme="minorBidi"/>
          <w:bCs w:val="0"/>
          <w:noProof/>
          <w:sz w:val="24"/>
          <w:lang w:val="en-CA"/>
        </w:rPr>
      </w:pPr>
      <w:hyperlink w:anchor="_Toc240969262" w:history="1">
        <w:r w:rsidRPr="005B69EA">
          <w:rPr>
            <w:rStyle w:val="Hyperlink"/>
            <w:noProof/>
            <w:lang w:val="fr-FR"/>
          </w:rPr>
          <w:t>Notes</w:t>
        </w:r>
        <w:r>
          <w:rPr>
            <w:noProof/>
            <w:webHidden/>
          </w:rPr>
          <w:tab/>
        </w:r>
        <w:r>
          <w:rPr>
            <w:noProof/>
            <w:webHidden/>
          </w:rPr>
          <w:fldChar w:fldCharType="begin"/>
        </w:r>
        <w:r>
          <w:rPr>
            <w:noProof/>
            <w:webHidden/>
          </w:rPr>
          <w:instrText xml:space="preserve"> PAGEREF _Toc240969262 \h </w:instrText>
        </w:r>
        <w:r>
          <w:rPr>
            <w:noProof/>
            <w:webHidden/>
          </w:rPr>
        </w:r>
        <w:r>
          <w:rPr>
            <w:noProof/>
            <w:webHidden/>
          </w:rPr>
          <w:fldChar w:fldCharType="separate"/>
        </w:r>
        <w:r>
          <w:rPr>
            <w:noProof/>
            <w:webHidden/>
          </w:rPr>
          <w:t>7</w:t>
        </w:r>
        <w:r>
          <w:rPr>
            <w:noProof/>
            <w:webHidden/>
          </w:rPr>
          <w:fldChar w:fldCharType="end"/>
        </w:r>
      </w:hyperlink>
    </w:p>
    <w:p w14:paraId="5AD0F98F" w14:textId="5D3896A4" w:rsidR="00D1625F" w:rsidRDefault="00D1625F">
      <w:pPr>
        <w:pStyle w:val="TOC1"/>
        <w:rPr>
          <w:rFonts w:eastAsiaTheme="minorEastAsia" w:cstheme="minorBidi"/>
          <w:bCs w:val="0"/>
          <w:noProof/>
          <w:sz w:val="24"/>
          <w:lang w:val="en-CA"/>
        </w:rPr>
      </w:pPr>
      <w:hyperlink w:anchor="_Toc240969263" w:history="1">
        <w:r w:rsidRPr="005B69EA">
          <w:rPr>
            <w:rStyle w:val="Hyperlink"/>
            <w:noProof/>
            <w:lang w:val="en-CA"/>
          </w:rPr>
          <w:t>Bibliography</w:t>
        </w:r>
        <w:r>
          <w:rPr>
            <w:noProof/>
            <w:webHidden/>
          </w:rPr>
          <w:tab/>
        </w:r>
        <w:r>
          <w:rPr>
            <w:noProof/>
            <w:webHidden/>
          </w:rPr>
          <w:fldChar w:fldCharType="begin"/>
        </w:r>
        <w:r>
          <w:rPr>
            <w:noProof/>
            <w:webHidden/>
          </w:rPr>
          <w:instrText xml:space="preserve"> PAGEREF _Toc240969263 \h </w:instrText>
        </w:r>
        <w:r>
          <w:rPr>
            <w:noProof/>
            <w:webHidden/>
          </w:rPr>
        </w:r>
        <w:r>
          <w:rPr>
            <w:noProof/>
            <w:webHidden/>
          </w:rPr>
          <w:fldChar w:fldCharType="separate"/>
        </w:r>
        <w:r>
          <w:rPr>
            <w:noProof/>
            <w:webHidden/>
          </w:rPr>
          <w:t>8</w:t>
        </w:r>
        <w:r>
          <w:rPr>
            <w:noProof/>
            <w:webHidden/>
          </w:rPr>
          <w:fldChar w:fldCharType="end"/>
        </w:r>
      </w:hyperlink>
    </w:p>
    <w:p w14:paraId="59A3E729" w14:textId="1E02C928" w:rsidR="00DE2936" w:rsidRDefault="00DE2936" w:rsidP="008E6698">
      <w:pPr>
        <w:pStyle w:val="BodyText"/>
        <w:rPr>
          <w:lang w:val="en-CA"/>
        </w:rPr>
      </w:pPr>
      <w:r>
        <w:rPr>
          <w:lang w:val="en-CA"/>
        </w:rPr>
        <w:fldChar w:fldCharType="end"/>
      </w:r>
    </w:p>
    <w:p w14:paraId="00B3EBC0" w14:textId="77777777" w:rsidR="008E11D0" w:rsidRDefault="008E11D0" w:rsidP="00DE2936">
      <w:pPr>
        <w:pStyle w:val="BodyText"/>
        <w:rPr>
          <w:lang w:val="en-CA"/>
        </w:rPr>
      </w:pPr>
    </w:p>
    <w:p w14:paraId="533ED0F4" w14:textId="77777777" w:rsidR="004C499C" w:rsidRDefault="004C499C" w:rsidP="00DE2936">
      <w:pPr>
        <w:pStyle w:val="BodyText"/>
        <w:rPr>
          <w:lang w:val="en-CA"/>
        </w:rPr>
      </w:pPr>
    </w:p>
    <w:p w14:paraId="7146F1B6" w14:textId="77777777" w:rsidR="004C499C" w:rsidRDefault="004C499C" w:rsidP="00DE2936">
      <w:pPr>
        <w:pStyle w:val="BodyText"/>
        <w:rPr>
          <w:lang w:val="en-CA"/>
        </w:rPr>
      </w:pPr>
    </w:p>
    <w:p w14:paraId="114ED318" w14:textId="77777777" w:rsidR="004C499C" w:rsidRDefault="004C499C" w:rsidP="00DE2936">
      <w:pPr>
        <w:pStyle w:val="BodyText"/>
        <w:rPr>
          <w:lang w:val="en-CA"/>
        </w:rPr>
      </w:pPr>
    </w:p>
    <w:p w14:paraId="107CBC24" w14:textId="77777777" w:rsidR="004C499C" w:rsidRDefault="004C499C" w:rsidP="00DE2936">
      <w:pPr>
        <w:pStyle w:val="BodyText"/>
        <w:rPr>
          <w:lang w:val="en-CA"/>
        </w:rPr>
      </w:pPr>
    </w:p>
    <w:p w14:paraId="6F423343" w14:textId="77777777" w:rsidR="004C499C" w:rsidRDefault="004C499C" w:rsidP="00DE2936">
      <w:pPr>
        <w:pStyle w:val="BodyText"/>
        <w:rPr>
          <w:lang w:val="en-CA"/>
        </w:rPr>
      </w:pPr>
    </w:p>
    <w:p w14:paraId="22251B22" w14:textId="77777777" w:rsidR="004C499C" w:rsidRDefault="004C499C" w:rsidP="00DE2936">
      <w:pPr>
        <w:pStyle w:val="BodyText"/>
        <w:rPr>
          <w:lang w:val="en-CA"/>
        </w:rPr>
      </w:pPr>
    </w:p>
    <w:p w14:paraId="6EE1DCA8" w14:textId="77777777" w:rsidR="004C499C" w:rsidRDefault="004C499C" w:rsidP="00DE2936">
      <w:pPr>
        <w:pStyle w:val="BodyText"/>
        <w:rPr>
          <w:lang w:val="en-CA"/>
        </w:rPr>
      </w:pPr>
    </w:p>
    <w:p w14:paraId="1561049A" w14:textId="77777777" w:rsidR="004C499C" w:rsidRDefault="004C499C" w:rsidP="00DE2936">
      <w:pPr>
        <w:pStyle w:val="BodyText"/>
        <w:rPr>
          <w:lang w:val="en-CA"/>
        </w:rPr>
      </w:pPr>
    </w:p>
    <w:p w14:paraId="2C534992" w14:textId="77777777" w:rsidR="004C499C" w:rsidRDefault="004C499C" w:rsidP="00DE2936">
      <w:pPr>
        <w:pStyle w:val="BodyText"/>
        <w:rPr>
          <w:lang w:val="en-CA"/>
        </w:rPr>
      </w:pPr>
    </w:p>
    <w:p w14:paraId="5E1C1EA5" w14:textId="77777777" w:rsidR="004C499C" w:rsidRDefault="004C499C" w:rsidP="00DE2936">
      <w:pPr>
        <w:pStyle w:val="BodyText"/>
        <w:rPr>
          <w:lang w:val="en-CA"/>
        </w:rPr>
      </w:pPr>
    </w:p>
    <w:p w14:paraId="14A31668" w14:textId="77777777" w:rsidR="004C499C" w:rsidRDefault="004C499C" w:rsidP="00DE2936">
      <w:pPr>
        <w:pStyle w:val="BodyText"/>
        <w:rPr>
          <w:lang w:val="en-CA"/>
        </w:rPr>
      </w:pPr>
    </w:p>
    <w:p w14:paraId="2FD05A5F" w14:textId="77777777" w:rsidR="004C499C" w:rsidRDefault="004C499C" w:rsidP="00DE2936">
      <w:pPr>
        <w:pStyle w:val="BodyText"/>
        <w:rPr>
          <w:lang w:val="en-CA"/>
        </w:rPr>
      </w:pPr>
    </w:p>
    <w:p w14:paraId="7797EBE8" w14:textId="77777777" w:rsidR="004C499C" w:rsidRDefault="004C499C" w:rsidP="00DE2936">
      <w:pPr>
        <w:pStyle w:val="BodyText"/>
        <w:rPr>
          <w:lang w:val="en-CA"/>
        </w:rPr>
      </w:pPr>
    </w:p>
    <w:p w14:paraId="733EC17C" w14:textId="77777777" w:rsidR="004C499C" w:rsidRDefault="004C499C" w:rsidP="00DE2936">
      <w:pPr>
        <w:pStyle w:val="BodyText"/>
        <w:rPr>
          <w:lang w:val="en-CA"/>
        </w:rPr>
      </w:pPr>
    </w:p>
    <w:p w14:paraId="7464BEF2" w14:textId="77777777" w:rsidR="004C499C" w:rsidRDefault="004C499C" w:rsidP="00DE2936">
      <w:pPr>
        <w:pStyle w:val="BodyText"/>
        <w:rPr>
          <w:lang w:val="en-CA"/>
        </w:rPr>
      </w:pPr>
    </w:p>
    <w:p w14:paraId="127EABF5" w14:textId="77777777" w:rsidR="004C499C" w:rsidRDefault="004C499C" w:rsidP="00DE2936">
      <w:pPr>
        <w:pStyle w:val="BodyText"/>
        <w:rPr>
          <w:lang w:val="en-CA"/>
        </w:rPr>
      </w:pPr>
    </w:p>
    <w:p w14:paraId="3953916F" w14:textId="77777777" w:rsidR="004C499C" w:rsidRDefault="004C499C" w:rsidP="00DE2936">
      <w:pPr>
        <w:pStyle w:val="BodyText"/>
        <w:rPr>
          <w:lang w:val="en-CA"/>
        </w:rPr>
      </w:pPr>
    </w:p>
    <w:p w14:paraId="46079A32" w14:textId="77777777" w:rsidR="004C499C" w:rsidRDefault="004C499C" w:rsidP="00DE2936">
      <w:pPr>
        <w:pStyle w:val="BodyText"/>
        <w:rPr>
          <w:lang w:val="en-CA"/>
        </w:rPr>
      </w:pPr>
    </w:p>
    <w:p w14:paraId="4D247DC5" w14:textId="77777777" w:rsidR="004C499C" w:rsidRDefault="004C499C" w:rsidP="00DE2936">
      <w:pPr>
        <w:pStyle w:val="BodyText"/>
        <w:rPr>
          <w:lang w:val="en-CA"/>
        </w:rPr>
      </w:pPr>
    </w:p>
    <w:p w14:paraId="6F62B0EE" w14:textId="77777777" w:rsidR="004C499C" w:rsidRDefault="004C499C" w:rsidP="00DE2936">
      <w:pPr>
        <w:pStyle w:val="BodyText"/>
        <w:rPr>
          <w:lang w:val="en-CA"/>
        </w:rPr>
      </w:pPr>
    </w:p>
    <w:p w14:paraId="343072DB" w14:textId="77777777" w:rsidR="004C499C" w:rsidRDefault="004C499C" w:rsidP="00DE2936">
      <w:pPr>
        <w:pStyle w:val="BodyText"/>
        <w:rPr>
          <w:lang w:val="en-CA"/>
        </w:rPr>
      </w:pPr>
    </w:p>
    <w:p w14:paraId="7F84A93B" w14:textId="77777777" w:rsidR="004C499C" w:rsidRDefault="004C499C" w:rsidP="00DE2936">
      <w:pPr>
        <w:pStyle w:val="BodyText"/>
        <w:rPr>
          <w:lang w:val="en-CA"/>
        </w:rPr>
        <w:sectPr w:rsidR="004C499C" w:rsidSect="007B541B">
          <w:headerReference w:type="default" r:id="rId11"/>
          <w:headerReference w:type="first" r:id="rId12"/>
          <w:footerReference w:type="first" r:id="rId13"/>
          <w:footnotePr>
            <w:pos w:val="beneathText"/>
          </w:footnotePr>
          <w:endnotePr>
            <w:numFmt w:val="decimal"/>
            <w:numRestart w:val="eachSect"/>
          </w:endnotePr>
          <w:pgSz w:w="12240" w:h="15840"/>
          <w:pgMar w:top="1236" w:right="1440" w:bottom="1236" w:left="1440" w:header="567" w:footer="374" w:gutter="0"/>
          <w:pgNumType w:fmt="lowerRoman"/>
          <w:cols w:space="708"/>
          <w:titlePg/>
          <w:docGrid w:linePitch="360"/>
        </w:sectPr>
      </w:pPr>
    </w:p>
    <w:p w14:paraId="32417E14" w14:textId="6EB4CA94" w:rsidR="00DE2936" w:rsidRDefault="008E11D0" w:rsidP="00486BB6">
      <w:pPr>
        <w:pStyle w:val="Heading1"/>
        <w:rPr>
          <w:lang w:val="en-CA"/>
        </w:rPr>
      </w:pPr>
      <w:bookmarkStart w:id="0" w:name="_Toc240969254"/>
      <w:r>
        <w:rPr>
          <w:lang w:val="en-CA"/>
        </w:rPr>
        <w:lastRenderedPageBreak/>
        <w:t>Table of Figures</w:t>
      </w:r>
      <w:bookmarkEnd w:id="0"/>
    </w:p>
    <w:p w14:paraId="4976F437" w14:textId="3F50D930" w:rsidR="008E6698" w:rsidRDefault="008E11D0">
      <w:pPr>
        <w:pStyle w:val="TableofFigures"/>
        <w:tabs>
          <w:tab w:val="right" w:leader="dot" w:pos="9350"/>
        </w:tabs>
        <w:rPr>
          <w:rFonts w:eastAsiaTheme="minorEastAsia" w:cstheme="minorBidi"/>
          <w:b/>
          <w:bCs w:val="0"/>
          <w:noProof/>
          <w:sz w:val="24"/>
          <w:lang w:val="en-CA"/>
        </w:rPr>
      </w:pPr>
      <w:r>
        <w:rPr>
          <w:b/>
          <w:lang w:val="en-CA"/>
        </w:rPr>
        <w:fldChar w:fldCharType="begin"/>
      </w:r>
      <w:r>
        <w:rPr>
          <w:lang w:val="en-CA"/>
        </w:rPr>
        <w:instrText xml:space="preserve"> TOC \h \z \c "Figure" </w:instrText>
      </w:r>
      <w:r>
        <w:rPr>
          <w:b/>
          <w:lang w:val="en-CA"/>
        </w:rPr>
        <w:fldChar w:fldCharType="separate"/>
      </w:r>
      <w:hyperlink w:anchor="_Toc237447137" w:history="1">
        <w:r w:rsidR="008E6698" w:rsidRPr="00D92467">
          <w:rPr>
            <w:rStyle w:val="Hyperlink"/>
            <w:noProof/>
          </w:rPr>
          <w:t xml:space="preserve">Figure </w:t>
        </w:r>
        <w:r w:rsidR="008E6698" w:rsidRPr="00D92467">
          <w:rPr>
            <w:rStyle w:val="Hyperlink"/>
            <w:noProof/>
            <w:cs/>
          </w:rPr>
          <w:t>‎</w:t>
        </w:r>
        <w:r w:rsidR="008E6698" w:rsidRPr="00D92467">
          <w:rPr>
            <w:rStyle w:val="Hyperlink"/>
            <w:noProof/>
          </w:rPr>
          <w:t>0.1</w:t>
        </w:r>
        <w:r w:rsidR="008E6698">
          <w:rPr>
            <w:noProof/>
            <w:webHidden/>
          </w:rPr>
          <w:tab/>
        </w:r>
        <w:r w:rsidR="008E6698">
          <w:rPr>
            <w:noProof/>
            <w:webHidden/>
          </w:rPr>
          <w:fldChar w:fldCharType="begin"/>
        </w:r>
        <w:r w:rsidR="008E6698">
          <w:rPr>
            <w:noProof/>
            <w:webHidden/>
          </w:rPr>
          <w:instrText xml:space="preserve"> PAGEREF _Toc237447137 \h </w:instrText>
        </w:r>
        <w:r w:rsidR="008E6698">
          <w:rPr>
            <w:noProof/>
            <w:webHidden/>
          </w:rPr>
        </w:r>
        <w:r w:rsidR="008E6698">
          <w:rPr>
            <w:noProof/>
            <w:webHidden/>
          </w:rPr>
          <w:fldChar w:fldCharType="separate"/>
        </w:r>
        <w:r w:rsidR="008E6698">
          <w:rPr>
            <w:noProof/>
            <w:webHidden/>
          </w:rPr>
          <w:t>2</w:t>
        </w:r>
        <w:r w:rsidR="008E6698">
          <w:rPr>
            <w:noProof/>
            <w:webHidden/>
          </w:rPr>
          <w:fldChar w:fldCharType="end"/>
        </w:r>
      </w:hyperlink>
    </w:p>
    <w:p w14:paraId="4399E040" w14:textId="7383AF14" w:rsidR="00DE2936" w:rsidRPr="00DE2936" w:rsidRDefault="008E11D0" w:rsidP="00C35061">
      <w:pPr>
        <w:rPr>
          <w:lang w:val="en-CA"/>
        </w:rPr>
      </w:pPr>
      <w:r>
        <w:rPr>
          <w:lang w:val="en-CA"/>
        </w:rPr>
        <w:fldChar w:fldCharType="end"/>
      </w:r>
    </w:p>
    <w:p w14:paraId="3B4AB6CB" w14:textId="77777777" w:rsidR="00DE2936" w:rsidRDefault="00DE2936" w:rsidP="00DE2936">
      <w:pPr>
        <w:sectPr w:rsidR="00DE2936" w:rsidSect="008E11D0">
          <w:footnotePr>
            <w:pos w:val="beneathText"/>
          </w:footnotePr>
          <w:endnotePr>
            <w:numFmt w:val="decimal"/>
            <w:numRestart w:val="eachSect"/>
          </w:endnotePr>
          <w:pgSz w:w="12240" w:h="15840"/>
          <w:pgMar w:top="1440" w:right="1440" w:bottom="1236" w:left="1440" w:header="567" w:footer="374" w:gutter="0"/>
          <w:pgNumType w:fmt="lowerRoman"/>
          <w:cols w:space="708"/>
          <w:titlePg/>
          <w:docGrid w:linePitch="360"/>
        </w:sectPr>
      </w:pPr>
    </w:p>
    <w:p w14:paraId="24078D97" w14:textId="2145EF6F" w:rsidR="00DE2936" w:rsidRPr="00486BB6" w:rsidRDefault="00DE2936" w:rsidP="00486BB6">
      <w:pPr>
        <w:pStyle w:val="Heading1"/>
      </w:pPr>
      <w:bookmarkStart w:id="1" w:name="_Toc240969255"/>
      <w:r>
        <w:lastRenderedPageBreak/>
        <w:t>Preface</w:t>
      </w:r>
      <w:bookmarkEnd w:id="1"/>
    </w:p>
    <w:p w14:paraId="2035CEEF" w14:textId="42A84307" w:rsidR="004C499C" w:rsidRPr="00CD211A" w:rsidRDefault="00DE2936"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w:t>
      </w:r>
      <w:r w:rsidRPr="00187BCC">
        <w:rPr>
          <w:rStyle w:val="Hyperlink"/>
          <w:lang w:val="fr-FR"/>
        </w:rPr>
        <w:t>maximus</w:t>
      </w:r>
      <w:r w:rsidRPr="00430D40">
        <w:rPr>
          <w:lang w:val="fr-FR"/>
        </w:rPr>
        <w:t xml:space="preserve">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CD211A">
        <w:rPr>
          <w:lang w:val="en-CA"/>
        </w:rPr>
        <w:t>Sed id mauris at purus efficitur vulputate vitae a sapien.</w:t>
      </w:r>
    </w:p>
    <w:p w14:paraId="3F75BB34" w14:textId="47176C3E" w:rsidR="004C499C" w:rsidRPr="00CD211A"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CD211A">
        <w:rPr>
          <w:lang w:val="en-CA"/>
        </w:rPr>
        <w:t>Sed id mauris at purus efficitur vulputate vitae a sapien.</w:t>
      </w:r>
    </w:p>
    <w:p w14:paraId="34B429D7" w14:textId="77777777" w:rsidR="004C499C" w:rsidRPr="00CD211A"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CD211A">
        <w:rPr>
          <w:lang w:val="en-CA"/>
        </w:rPr>
        <w:t>Sed id mauris at purus efficitur vulputate vitae a sapien.</w:t>
      </w:r>
    </w:p>
    <w:p w14:paraId="5E30C268" w14:textId="77777777" w:rsidR="004C499C" w:rsidRPr="004C499C"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w:t>
      </w:r>
      <w:r w:rsidRPr="00430D40">
        <w:rPr>
          <w:lang w:val="fr-FR"/>
        </w:rPr>
        <w:lastRenderedPageBreak/>
        <w:t xml:space="preserve">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4C499C">
        <w:rPr>
          <w:lang w:val="en-CA"/>
        </w:rPr>
        <w:t>Sed id mauris at purus efficitur vulputate vitae a sapien.</w:t>
      </w:r>
    </w:p>
    <w:p w14:paraId="4B4D6659" w14:textId="77777777" w:rsidR="004C499C" w:rsidRPr="004C499C"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4C499C">
        <w:rPr>
          <w:lang w:val="en-CA"/>
        </w:rPr>
        <w:t>Sed id mauris at purus efficitur vulputate vitae a sapien.</w:t>
      </w:r>
    </w:p>
    <w:p w14:paraId="242E7A91" w14:textId="77777777" w:rsidR="004C499C" w:rsidRPr="004C499C"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4C499C">
        <w:rPr>
          <w:lang w:val="en-CA"/>
        </w:rPr>
        <w:t>Sed id mauris at purus efficitur vulputate vitae a sapien.</w:t>
      </w:r>
    </w:p>
    <w:p w14:paraId="3243F251" w14:textId="77777777" w:rsidR="004C499C" w:rsidRPr="004C499C"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4C499C">
        <w:rPr>
          <w:lang w:val="en-CA"/>
        </w:rPr>
        <w:t>Sed id mauris at purus efficitur vulputate vitae a sapien.</w:t>
      </w:r>
    </w:p>
    <w:p w14:paraId="023DF09F" w14:textId="77777777" w:rsidR="004C499C" w:rsidRPr="00CD211A"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w:t>
      </w:r>
      <w:r w:rsidRPr="00430D40">
        <w:rPr>
          <w:lang w:val="fr-FR"/>
        </w:rPr>
        <w:lastRenderedPageBreak/>
        <w:t xml:space="preserve">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CD211A">
        <w:rPr>
          <w:lang w:val="en-CA"/>
        </w:rPr>
        <w:t>Sed id mauris at purus efficitur vulputate vitae a sapien.</w:t>
      </w:r>
    </w:p>
    <w:p w14:paraId="03DF9DC4" w14:textId="77777777" w:rsidR="004C499C" w:rsidRPr="00CD211A" w:rsidRDefault="004C499C" w:rsidP="004C499C">
      <w:pPr>
        <w:pStyle w:val="BodyText"/>
        <w:rPr>
          <w:lang w:val="en-CA"/>
        </w:rPr>
      </w:pPr>
    </w:p>
    <w:p w14:paraId="15B7E3ED" w14:textId="77777777" w:rsidR="004C499C" w:rsidRPr="00CD211A"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CD211A">
        <w:rPr>
          <w:lang w:val="en-CA"/>
        </w:rPr>
        <w:t>Sed id mauris at purus efficitur vulputate vitae a sapien.</w:t>
      </w:r>
    </w:p>
    <w:p w14:paraId="21C0D464" w14:textId="2D46F1D3" w:rsidR="004C499C" w:rsidRPr="004C499C" w:rsidRDefault="004C499C" w:rsidP="004C499C">
      <w:pPr>
        <w:pStyle w:val="BodyText"/>
        <w:rPr>
          <w:lang w:val="fr-FR"/>
        </w:rPr>
        <w:sectPr w:rsidR="004C499C" w:rsidRPr="004C499C" w:rsidSect="00CD211A">
          <w:headerReference w:type="default" r:id="rId14"/>
          <w:footerReference w:type="even" r:id="rId15"/>
          <w:footerReference w:type="default" r:id="rId16"/>
          <w:headerReference w:type="first" r:id="rId17"/>
          <w:footnotePr>
            <w:pos w:val="beneathText"/>
            <w:numRestart w:val="eachSect"/>
          </w:footnotePr>
          <w:endnotePr>
            <w:numFmt w:val="decimal"/>
            <w:numRestart w:val="eachSect"/>
          </w:endnotePr>
          <w:pgSz w:w="12240" w:h="15840"/>
          <w:pgMar w:top="1440" w:right="1440" w:bottom="1236" w:left="1440" w:header="567" w:footer="374" w:gutter="0"/>
          <w:pgNumType w:fmt="lowerRoman"/>
          <w:cols w:space="708"/>
          <w:titlePg/>
          <w:docGrid w:linePitch="360"/>
        </w:sect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817747">
        <w:rPr>
          <w:lang w:val="fr-FR"/>
        </w:rPr>
        <w:t>Sed id mauris at purus efficitur vulputate vitae a sapien.</w:t>
      </w:r>
    </w:p>
    <w:p w14:paraId="4A6CD3FA" w14:textId="3C535CEB" w:rsidR="00DE2936" w:rsidRPr="005D562A" w:rsidRDefault="00DE2936" w:rsidP="00486BB6">
      <w:pPr>
        <w:pStyle w:val="Heading1"/>
        <w:rPr>
          <w:lang w:val="fr-FR"/>
        </w:rPr>
      </w:pPr>
      <w:bookmarkStart w:id="2" w:name="_Toc240969256"/>
      <w:r w:rsidRPr="005D562A">
        <w:rPr>
          <w:lang w:val="fr-FR"/>
        </w:rPr>
        <w:lastRenderedPageBreak/>
        <w:t>Introduction</w:t>
      </w:r>
      <w:bookmarkEnd w:id="2"/>
    </w:p>
    <w:p w14:paraId="4C0CE91F" w14:textId="0F342B46" w:rsidR="00DE2936" w:rsidRPr="00403757" w:rsidRDefault="00DE2936" w:rsidP="00CE2F87">
      <w:pPr>
        <w:pStyle w:val="BodyText"/>
        <w:rPr>
          <w:lang w:val="en-CA"/>
        </w:rPr>
      </w:pPr>
      <w:r w:rsidRPr="005D562A">
        <w:rPr>
          <w:lang w:val="fr-FR"/>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403757">
        <w:rPr>
          <w:lang w:val="en-CA"/>
        </w:rPr>
        <w:t>Sed id mauris at purus efficitur vulputate vitae a sapien.</w:t>
      </w:r>
      <w:r w:rsidR="00CE2F87" w:rsidRPr="00403757">
        <w:rPr>
          <w:lang w:val="en-CA"/>
        </w:rPr>
        <w:t xml:space="preserve"> </w:t>
      </w:r>
    </w:p>
    <w:p w14:paraId="3688A6FE" w14:textId="417D26BF" w:rsidR="00403757" w:rsidRPr="00403757" w:rsidRDefault="00403757" w:rsidP="00403757">
      <w:pPr>
        <w:pStyle w:val="Heading2"/>
        <w:rPr>
          <w:lang w:val="en-CA"/>
        </w:rPr>
      </w:pPr>
      <w:bookmarkStart w:id="3" w:name="_Toc240969257"/>
      <w:r w:rsidRPr="00403757">
        <w:rPr>
          <w:lang w:val="en-CA"/>
        </w:rPr>
        <w:t xml:space="preserve">Why </w:t>
      </w:r>
      <w:r>
        <w:rPr>
          <w:lang w:val="en-CA"/>
        </w:rPr>
        <w:t>This Study?</w:t>
      </w:r>
      <w:bookmarkEnd w:id="3"/>
    </w:p>
    <w:p w14:paraId="26583928" w14:textId="7D4515FA" w:rsidR="00DE2936" w:rsidRPr="00004D7F" w:rsidRDefault="00DE2936" w:rsidP="000A6056">
      <w:pPr>
        <w:pStyle w:val="BodyText"/>
        <w:rPr>
          <w:lang w:val="fr-FR"/>
        </w:rPr>
      </w:pPr>
      <w:r w:rsidRPr="00817747">
        <w:rPr>
          <w:lang w:val="fr-FR"/>
        </w:rPr>
        <w:t>Mauris rutrum lacinia nunc ut euismod</w:t>
      </w:r>
      <w:r w:rsidR="00925FB1">
        <w:rPr>
          <w:lang w:val="fr-FR"/>
        </w:rPr>
        <w:t xml:space="preserve"> </w:t>
      </w:r>
      <w:r w:rsidR="0038461D">
        <w:rPr>
          <w:lang w:val="fr-FR"/>
        </w:rPr>
        <w:fldChar w:fldCharType="begin"/>
      </w:r>
      <w:r w:rsidR="0038461D">
        <w:rPr>
          <w:lang w:val="fr-FR"/>
        </w:rPr>
        <w:instrText xml:space="preserve"> ADDIN ZOTERO_ITEM CSL_CITATION {"citationID":"JIFReh7F","properties":{"formattedCitation":"(Robinson 1988)","plainCitation":"(Robinson 1988)","noteIndex":0},"citationItems":[{"id":1107,"uris":["http://zotero.org/users/649/items/9NR9G28B"],"itemData":{"id":1107,"type":"article-journal","citation-key":"robinsonFrenchIslamic1988","container-title":"The Journal of African History","ISSN":"00218537","issue":"3","note":"In contrast to the negative conclusions reached by Donal Cruise O'Brien, it is here argued that the French, in the last half of the nineteenth century, maintained an Islamic policy. They practised some of it all of the time and all of it when they had the human and financial resources. They consistently opposed the Islamic state where it conflicted with their own political and economic interests. They identified it with their old nemesis of Futa Toro and the Tokolor, and then with the Tijaniyya. This attitude can be contrasted with a much more tolerant disposition towards the established monarchies, with whom they coexisted for a much longer time and upon whom they relied to supply the cadre of chiefs. In the case of Umar, the French confronted a jihad that was launched before they began their own expansion in the upper valley, but they contained its influence. They quarantined the Wolof areas and pushed the Umarian state to the margins of their sphere of influence. By allowing much of the younger generation of Tokolor to depart, they turned the preaching of hijra to their own advantage. The French opposed the efforts of Ma Ba to move into the heart of the peanut basin and the campaigns of the Madiyankobe to block the river trade or disrupt cultivation in Cayor. As soon as Mamadu Lamin mobilized for jihad they responded by driving him out of their gateway to expansion. At the same time the French were capable of temporary and tactical alliances with Islamic leaders. The dominant case is the Umarian one. The 1860 agreement became a modus operandi for almost two decades, and even in the 1880s the French and Amadu had brief flurries of cooperation. Ma Ba's movement was acceptable as long as it was directed primarily against disruptive warriors and chiefs in the south. Amadu Madiyu might have stayed in Jolof for many years had he not disrupted essential patterns in Cayor and western Futa. In this instance the weakness of the administration was a significant factor. The French allied with Qadiriyya clerics opposed to the state-building tradition. Hamet Ndiaye Anne and Bu El Mogdad Seck gave the administration very strong credibility among Senegalese and Mauritanian Muslims until 1880, and their prestige was sorely missed thereafter. The administration remained alert to the need to develop positive relations with Muslim leaders, as the cultivation of the Kunta and the reception of the Timbuktu ambassador attest. Bu Kunta, Saad Bu, and Sidiyya were very useful to encourage the separation of Islamic piety from the Islamic state. The educational and judicial institutions, which Faidherbe put in place, nurtured the francophile Muslim community and formed the first indigenous colonial elite. They survived to some degree through the 1870s and 1880s, and were renewed in full force in the 1890s. Meanwhile, however, the French regarded the Tijaniyya with suspicion, using the name very widely as a label for clerics who appeared to threaten them with jihad and revolution, and to justify a policy of exile. Not till the twentieth century did they refine their classifications and modify their attitudes, allowing Amadu Bamba, for example, to return.","page":"415-435","source":"JSTOR","title":"French ‘Islamic’ Policy and Practice in Late Nineteenth-Century Senegal","volume":"29","author":[{"family":"Robinson","given":"David"}],"issued":{"date-parts":[["1988"]]}}}],"schema":"https://github.com/citation-style-language/schema/raw/master/csl-citation.json"} </w:instrText>
      </w:r>
      <w:r w:rsidR="0038461D">
        <w:rPr>
          <w:lang w:val="fr-FR"/>
        </w:rPr>
        <w:fldChar w:fldCharType="separate"/>
      </w:r>
      <w:r w:rsidR="00CE2F87">
        <w:rPr>
          <w:noProof/>
          <w:lang w:val="fr-FR"/>
        </w:rPr>
        <w:t>(Robinson 1988)</w:t>
      </w:r>
      <w:r w:rsidR="0038461D">
        <w:rPr>
          <w:lang w:val="fr-FR"/>
        </w:rPr>
        <w:fldChar w:fldCharType="end"/>
      </w:r>
      <w:r w:rsidR="00925FB1">
        <w:rPr>
          <w:lang w:val="fr-FR"/>
        </w:rPr>
        <w:t>.</w:t>
      </w:r>
      <w:r w:rsidRPr="00CE2F87">
        <w:rPr>
          <w:lang w:val="fr-FR"/>
        </w:rPr>
        <w:t xml:space="preserve"> Nulla facilisi</w:t>
      </w:r>
      <w:r w:rsidR="00925FB1">
        <w:rPr>
          <w:lang w:val="fr-FR"/>
        </w:rPr>
        <w:t>.</w:t>
      </w:r>
      <w:r w:rsidRPr="00710997">
        <w:rPr>
          <w:lang w:val="fr-FR"/>
        </w:rPr>
        <w:t xml:space="preserve"> Ut quis nunc quis enim dictum mollis vel dictum ex. </w:t>
      </w:r>
      <w:r w:rsidRPr="00430D40">
        <w:rPr>
          <w:lang w:val="fr-FR"/>
        </w:rPr>
        <w:t xml:space="preserve">Phasellus ipsum metus, lacinia quis augue nec, gravida sollicitudin massa. Duis vitae nunc eleifend sem consectetur luctus. Pellentesque ante lorem, porta id varius et, sodales a urna. Morbi vel nibh mi. Nulla lobortis, magna nec auctor lobortis, mi lorem ultricies diam, in ullamcorper leo eros sit amet odio. Vivamus et fringilla ligula. Nulla facilisi. Proin ultrices imperdiet sollicitudin. </w:t>
      </w:r>
      <w:r w:rsidRPr="00004D7F">
        <w:rPr>
          <w:lang w:val="fr-FR"/>
        </w:rPr>
        <w:t>Pellentesque ac erat ultricies, cursus augue vel, lobortis urna</w:t>
      </w:r>
      <w:r w:rsidR="00004D7F">
        <w:rPr>
          <w:lang w:val="fr-FR"/>
        </w:rPr>
        <w:t xml:space="preserve"> </w:t>
      </w:r>
      <w:r w:rsidR="00004D7F">
        <w:rPr>
          <w:lang w:val="fr-FR"/>
        </w:rPr>
        <w:fldChar w:fldCharType="begin"/>
      </w:r>
      <w:r w:rsidR="00004D7F">
        <w:rPr>
          <w:lang w:val="fr-FR"/>
        </w:rPr>
        <w:instrText xml:space="preserve"> ADDIN ZOTERO_ITEM CSL_CITATION {"citationID":"TaEFkvyo","properties":{"formattedCitation":"(Said 1978)","plainCitation":"(Said 1978)","noteIndex":0},"citationItems":[{"id":1806,"uris":["http://zotero.org/users/649/items/SE99DTNM"],"itemData":{"id":1806,"type":"book","citation-key":"saidOrientalism1978","publisher":"Vintage","publisher-place":"New York","title":"Orientalism","author":[{"family":"Said","given":"Edward"}],"issued":{"date-parts":[["1978"]]}}}],"schema":"https://github.com/citation-style-language/schema/raw/master/csl-citation.json"} </w:instrText>
      </w:r>
      <w:r w:rsidR="00004D7F">
        <w:rPr>
          <w:lang w:val="fr-FR"/>
        </w:rPr>
        <w:fldChar w:fldCharType="separate"/>
      </w:r>
      <w:r w:rsidR="00004D7F">
        <w:rPr>
          <w:noProof/>
          <w:lang w:val="fr-FR"/>
        </w:rPr>
        <w:t>(Said 1978)</w:t>
      </w:r>
      <w:r w:rsidR="00004D7F">
        <w:rPr>
          <w:lang w:val="fr-FR"/>
        </w:rPr>
        <w:fldChar w:fldCharType="end"/>
      </w:r>
      <w:r w:rsidR="00004D7F">
        <w:rPr>
          <w:lang w:val="fr-FR"/>
        </w:rPr>
        <w:t>.</w:t>
      </w:r>
    </w:p>
    <w:p w14:paraId="74BD3C6B" w14:textId="77777777" w:rsidR="00572D42" w:rsidRDefault="008E11D0" w:rsidP="004A052B">
      <w:pPr>
        <w:pStyle w:val="BodyText"/>
        <w:keepNext/>
        <w:jc w:val="center"/>
      </w:pPr>
      <w:r>
        <w:rPr>
          <w:noProof/>
        </w:rPr>
        <w:drawing>
          <wp:inline distT="0" distB="0" distL="0" distR="0" wp14:anchorId="2453411E" wp14:editId="61D39EA1">
            <wp:extent cx="2239505" cy="1494626"/>
            <wp:effectExtent l="0" t="0" r="0" b="4445"/>
            <wp:docPr id="81629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94826" name="Picture 816294826"/>
                    <pic:cNvPicPr/>
                  </pic:nvPicPr>
                  <pic:blipFill>
                    <a:blip r:embed="rId18" cstate="email">
                      <a:extLst>
                        <a:ext uri="{28A0092B-C50C-407E-A947-70E740481C1C}">
                          <a14:useLocalDpi xmlns:a14="http://schemas.microsoft.com/office/drawing/2010/main"/>
                        </a:ext>
                      </a:extLst>
                    </a:blip>
                    <a:stretch>
                      <a:fillRect/>
                    </a:stretch>
                  </pic:blipFill>
                  <pic:spPr>
                    <a:xfrm>
                      <a:off x="0" y="0"/>
                      <a:ext cx="2351022" cy="1569051"/>
                    </a:xfrm>
                    <a:prstGeom prst="rect">
                      <a:avLst/>
                    </a:prstGeom>
                  </pic:spPr>
                </pic:pic>
              </a:graphicData>
            </a:graphic>
          </wp:inline>
        </w:drawing>
      </w:r>
    </w:p>
    <w:p w14:paraId="5C04C919" w14:textId="36B11202" w:rsidR="008E11D0" w:rsidRDefault="00572D42" w:rsidP="00572D42">
      <w:pPr>
        <w:pStyle w:val="Caption"/>
      </w:pPr>
      <w:bookmarkStart w:id="4" w:name="_Toc237447137"/>
      <w:r>
        <w:t xml:space="preserve">Figure </w:t>
      </w:r>
      <w:r>
        <w:fldChar w:fldCharType="begin"/>
      </w:r>
      <w:r>
        <w:instrText xml:space="preserve"> STYLEREF 1 \s </w:instrText>
      </w:r>
      <w:r>
        <w:fldChar w:fldCharType="separate"/>
      </w:r>
      <w:r>
        <w:rPr>
          <w:rFonts w:hint="cs"/>
          <w:noProof/>
          <w:cs/>
        </w:rPr>
        <w:t>‎</w:t>
      </w:r>
      <w:r>
        <w:rPr>
          <w:noProof/>
        </w:rPr>
        <w:t>0</w:t>
      </w:r>
      <w:r>
        <w:fldChar w:fldCharType="end"/>
      </w:r>
      <w:r>
        <w:t>.</w:t>
      </w:r>
      <w:r>
        <w:fldChar w:fldCharType="begin"/>
      </w:r>
      <w:r>
        <w:instrText xml:space="preserve"> SEQ Figure \* ARABIC \s 1 </w:instrText>
      </w:r>
      <w:r>
        <w:fldChar w:fldCharType="separate"/>
      </w:r>
      <w:r>
        <w:rPr>
          <w:noProof/>
        </w:rPr>
        <w:t>1</w:t>
      </w:r>
      <w:bookmarkEnd w:id="4"/>
      <w:r>
        <w:fldChar w:fldCharType="end"/>
      </w:r>
      <w:r w:rsidR="000C77AF">
        <w:t>. Prayer beads in Kaolack, Senegal.</w:t>
      </w:r>
    </w:p>
    <w:p w14:paraId="6DAB4DDF" w14:textId="1AF74C50" w:rsidR="00DE2936" w:rsidRPr="001D14D9" w:rsidRDefault="000C77AF" w:rsidP="000C77AF">
      <w:pPr>
        <w:pStyle w:val="caption-Alt-text"/>
      </w:pPr>
      <w:r>
        <w:t>Alt-text. A more detailed physical description of the image</w:t>
      </w:r>
      <w:r w:rsidR="00DE2936">
        <w:t>.</w:t>
      </w:r>
    </w:p>
    <w:p w14:paraId="032126DE" w14:textId="01126EA0" w:rsidR="00004D7F" w:rsidRPr="00817747" w:rsidRDefault="00004D7F" w:rsidP="00004D7F">
      <w:pPr>
        <w:pStyle w:val="Heading2"/>
      </w:pPr>
      <w:bookmarkStart w:id="5" w:name="_Toc240969258"/>
      <w:r w:rsidRPr="00817747">
        <w:lastRenderedPageBreak/>
        <w:t>Methodology</w:t>
      </w:r>
      <w:bookmarkEnd w:id="5"/>
    </w:p>
    <w:p w14:paraId="1B48E787" w14:textId="0FA8C2A7" w:rsidR="00620330" w:rsidRPr="007B541B" w:rsidRDefault="00DE2936" w:rsidP="004C499C">
      <w:pPr>
        <w:pStyle w:val="BodyText"/>
        <w:rPr>
          <w:lang w:val="fr-FR"/>
        </w:rPr>
      </w:pPr>
      <w:r w:rsidRPr="00817747">
        <w:t>Ut dolor magna, molestie quis vulputate in, ullamcorper vel metus</w:t>
      </w:r>
      <w:r w:rsidR="00004D7F" w:rsidRPr="00817747">
        <w:t xml:space="preserve"> </w:t>
      </w:r>
      <w:r w:rsidR="00004D7F">
        <w:rPr>
          <w:lang w:val="en-CA"/>
        </w:rPr>
        <w:fldChar w:fldCharType="begin"/>
      </w:r>
      <w:r w:rsidR="00004D7F" w:rsidRPr="00817747">
        <w:instrText xml:space="preserve"> ADDIN ZOTERO_ITEM CSL_CITATION {"citationID":"cgf12YHc","properties":{"formattedCitation":"(Mamdani 2004)","plainCitation":"(Mamdani 2004)","noteIndex":0},"citationItems":[{"id":2626,"uris":["http://zotero.org/users/649/items/HQCE9E9A"],"itemData":{"id":2626,"type":"book","citation-key":"mamdaniGoodMuslim2004","ISBN":"2-86978-134-2","publisher":"Pantheon","publisher-place":"New York","source":"Google Books","title":"Good Muslim, Bad Muslim","author":[{"family":"Mamdani","given":"Mahmood"}],"issued":{"date-parts":[["2004"]]}}}],"schema":"https://github.com/citation-style-language/schema/raw/master/csl-citation.json"} </w:instrText>
      </w:r>
      <w:r w:rsidR="00004D7F">
        <w:rPr>
          <w:lang w:val="en-CA"/>
        </w:rPr>
        <w:fldChar w:fldCharType="separate"/>
      </w:r>
      <w:r w:rsidR="00004D7F" w:rsidRPr="00817747">
        <w:rPr>
          <w:noProof/>
        </w:rPr>
        <w:t>(Mamdani 2004)</w:t>
      </w:r>
      <w:r w:rsidR="00004D7F">
        <w:rPr>
          <w:lang w:val="en-CA"/>
        </w:rPr>
        <w:fldChar w:fldCharType="end"/>
      </w:r>
      <w:r w:rsidRPr="00817747">
        <w:t xml:space="preserve">. Aenean vel tristique lorem. </w:t>
      </w:r>
      <w:r w:rsidRPr="00CE2F87">
        <w:rPr>
          <w:lang w:val="en-CA"/>
        </w:rPr>
        <w:t xml:space="preserve">Aenean ultrices rutrum auctor. </w:t>
      </w:r>
      <w:r w:rsidRPr="00817747">
        <w:rPr>
          <w:lang w:val="fr-FR"/>
        </w:rPr>
        <w:t xml:space="preserve">Proin est ex, viverra in nunc eget, tempus tincidunt risus. Cras id enim et tortor elementum tristique sed vitae ex. Vivamus ut fringilla mi, sit amet ultricies lorem. Praesent vehicula interdum mauris, eget pellentesque sem imperdiet sed. </w:t>
      </w:r>
      <w:r w:rsidRPr="00952054">
        <w:rPr>
          <w:lang w:val="en-CA"/>
        </w:rPr>
        <w:t xml:space="preserve">Sed sapien nunc, tincidunt sit amet lacus sit amet, rhoncus rutrum dolor. </w:t>
      </w:r>
      <w:r w:rsidRPr="00817747">
        <w:rPr>
          <w:lang w:val="fr-FR"/>
        </w:rPr>
        <w:t xml:space="preserve">Pellentesque aliquet aliquet massa, id tristique purus consequat in. Nunc non tincidunt nunc, nec fringilla mi. Mauris elit tellus, vulputate eu mi eget, tempus fermentum mauris. </w:t>
      </w:r>
      <w:r w:rsidRPr="007B541B">
        <w:rPr>
          <w:lang w:val="fr-FR"/>
        </w:rPr>
        <w:t>Donec ut nunc augue.</w:t>
      </w:r>
      <w:r w:rsidR="000C183F" w:rsidRPr="007B541B">
        <w:rPr>
          <w:lang w:val="fr-FR"/>
        </w:rPr>
        <w:t xml:space="preserve"> </w:t>
      </w:r>
    </w:p>
    <w:p w14:paraId="59010788" w14:textId="6A04AAE8" w:rsidR="004C499C" w:rsidRPr="004C499C" w:rsidRDefault="004C499C" w:rsidP="004C499C">
      <w:pPr>
        <w:pStyle w:val="BodyText"/>
        <w:rPr>
          <w:lang w:val="fr-FR"/>
        </w:rPr>
      </w:pPr>
      <w:r w:rsidRPr="004C499C">
        <w:rPr>
          <w:lang w:val="fr-FR"/>
        </w:rPr>
        <w:t xml:space="preserve">Ut dolor magna, molestie quis vulputate in, ullamcorper vel metus </w:t>
      </w:r>
      <w:r>
        <w:rPr>
          <w:lang w:val="en-CA"/>
        </w:rPr>
        <w:fldChar w:fldCharType="begin"/>
      </w:r>
      <w:r w:rsidRPr="004C499C">
        <w:rPr>
          <w:lang w:val="fr-FR"/>
        </w:rPr>
        <w:instrText xml:space="preserve"> ADDIN ZOTERO_ITEM CSL_CITATION {"citationID":"cgf12YHc","properties":{"formattedCitation":"(Mamdani 2004)","plainCitation":"(Mamdani 2004)","noteIndex":0},"citationItems":[{"id":2626,"uris":["http://zotero.org/users/649/items/HQCE9E9A"],"itemData":{"id":2626,"type":"book","citation-key":"mamdaniGoodMuslim2004","ISBN":"2-86978-134-2","publisher":"Pantheon","publisher-place":"New York","source":"Google Books","title":"Good Muslim, Bad Muslim","author":[{"family":"Mamdani","given":"Mahmood"}],"issued":{"date-parts":[["2004"]]}}}],"schema":"https://github.com/citation-style-language/schema/raw/master/csl-citation.json"} </w:instrText>
      </w:r>
      <w:r>
        <w:rPr>
          <w:lang w:val="en-CA"/>
        </w:rPr>
        <w:fldChar w:fldCharType="separate"/>
      </w:r>
      <w:r w:rsidRPr="004C499C">
        <w:rPr>
          <w:noProof/>
          <w:lang w:val="fr-FR"/>
        </w:rPr>
        <w:t>(Mamdani 2004)</w:t>
      </w:r>
      <w:r>
        <w:rPr>
          <w:lang w:val="en-CA"/>
        </w:rPr>
        <w:fldChar w:fldCharType="end"/>
      </w:r>
      <w:r w:rsidRPr="004C499C">
        <w:rPr>
          <w:lang w:val="fr-FR"/>
        </w:rPr>
        <w:t xml:space="preserve">. Aenean vel tristique lorem. Aenean ultrices rutrum auctor. </w:t>
      </w:r>
      <w:r w:rsidRPr="00817747">
        <w:rPr>
          <w:lang w:val="fr-FR"/>
        </w:rPr>
        <w:t xml:space="preserve">Proin est ex, viverra in nunc eget, tempus tincidunt risus. Cras id enim et tortor elementum tristique sed vitae ex. Vivamus ut fringilla mi, sit amet ultricies lorem. Praesent vehicula interdum mauris, eget pellentesque sem imperdiet sed. </w:t>
      </w:r>
      <w:r w:rsidRPr="00952054">
        <w:rPr>
          <w:lang w:val="en-CA"/>
        </w:rPr>
        <w:t xml:space="preserve">Sed sapien nunc, tincidunt sit amet lacus sit amet, rhoncus rutrum dolor. </w:t>
      </w:r>
      <w:r w:rsidRPr="00817747">
        <w:rPr>
          <w:lang w:val="fr-FR"/>
        </w:rPr>
        <w:t xml:space="preserve">Pellentesque aliquet aliquet massa, id tristique purus consequat in. Nunc non tincidunt nunc, nec fringilla mi. Mauris elit tellus, vulputate eu mi eget, tempus fermentum mauris. </w:t>
      </w:r>
      <w:r w:rsidRPr="004C499C">
        <w:rPr>
          <w:lang w:val="fr-FR"/>
        </w:rPr>
        <w:t xml:space="preserve">Donec ut nunc augue. </w:t>
      </w:r>
    </w:p>
    <w:p w14:paraId="1AC2B0FD" w14:textId="77777777" w:rsidR="004C499C" w:rsidRPr="004C499C" w:rsidRDefault="004C499C" w:rsidP="004C499C">
      <w:pPr>
        <w:pStyle w:val="BodyText"/>
        <w:rPr>
          <w:lang w:val="fr-FR"/>
        </w:rPr>
      </w:pPr>
      <w:r w:rsidRPr="004C499C">
        <w:rPr>
          <w:lang w:val="fr-FR"/>
        </w:rPr>
        <w:t xml:space="preserve">Ut dolor magna, molestie quis vulputate in, ullamcorper vel metus </w:t>
      </w:r>
      <w:r>
        <w:rPr>
          <w:lang w:val="en-CA"/>
        </w:rPr>
        <w:fldChar w:fldCharType="begin"/>
      </w:r>
      <w:r w:rsidRPr="004C499C">
        <w:rPr>
          <w:lang w:val="fr-FR"/>
        </w:rPr>
        <w:instrText xml:space="preserve"> ADDIN ZOTERO_ITEM CSL_CITATION {"citationID":"cgf12YHc","properties":{"formattedCitation":"(Mamdani 2004)","plainCitation":"(Mamdani 2004)","noteIndex":0},"citationItems":[{"id":2626,"uris":["http://zotero.org/users/649/items/HQCE9E9A"],"itemData":{"id":2626,"type":"book","citation-key":"mamdaniGoodMuslim2004","ISBN":"2-86978-134-2","publisher":"Pantheon","publisher-place":"New York","source":"Google Books","title":"Good Muslim, Bad Muslim","author":[{"family":"Mamdani","given":"Mahmood"}],"issued":{"date-parts":[["2004"]]}}}],"schema":"https://github.com/citation-style-language/schema/raw/master/csl-citation.json"} </w:instrText>
      </w:r>
      <w:r>
        <w:rPr>
          <w:lang w:val="en-CA"/>
        </w:rPr>
        <w:fldChar w:fldCharType="separate"/>
      </w:r>
      <w:r w:rsidRPr="004C499C">
        <w:rPr>
          <w:noProof/>
          <w:lang w:val="fr-FR"/>
        </w:rPr>
        <w:t>(Mamdani 2004)</w:t>
      </w:r>
      <w:r>
        <w:rPr>
          <w:lang w:val="en-CA"/>
        </w:rPr>
        <w:fldChar w:fldCharType="end"/>
      </w:r>
      <w:r w:rsidRPr="004C499C">
        <w:rPr>
          <w:lang w:val="fr-FR"/>
        </w:rPr>
        <w:t xml:space="preserve">. Aenean vel tristique lorem. Aenean ultrices rutrum auctor. </w:t>
      </w:r>
      <w:r w:rsidRPr="00817747">
        <w:rPr>
          <w:lang w:val="fr-FR"/>
        </w:rPr>
        <w:t xml:space="preserve">Proin est ex, viverra in nunc eget, tempus tincidunt risus. Cras id enim et tortor elementum tristique sed vitae ex. Vivamus ut fringilla mi, sit amet ultricies lorem. Praesent vehicula interdum mauris, eget pellentesque sem imperdiet sed. </w:t>
      </w:r>
      <w:r w:rsidRPr="00952054">
        <w:rPr>
          <w:lang w:val="en-CA"/>
        </w:rPr>
        <w:t xml:space="preserve">Sed sapien nunc, tincidunt sit amet lacus sit amet, rhoncus rutrum dolor. </w:t>
      </w:r>
      <w:r w:rsidRPr="00817747">
        <w:rPr>
          <w:lang w:val="fr-FR"/>
        </w:rPr>
        <w:t xml:space="preserve">Pellentesque aliquet aliquet massa, id tristique purus consequat in. Nunc non tincidunt nunc, nec fringilla mi. Mauris elit tellus, vulputate eu mi eget, tempus fermentum mauris. </w:t>
      </w:r>
      <w:r w:rsidRPr="004C499C">
        <w:rPr>
          <w:lang w:val="fr-FR"/>
        </w:rPr>
        <w:t xml:space="preserve">Donec ut nunc augue. </w:t>
      </w:r>
    </w:p>
    <w:p w14:paraId="2899F819" w14:textId="77777777" w:rsidR="004C499C" w:rsidRPr="004C499C" w:rsidRDefault="004C499C" w:rsidP="004C499C">
      <w:pPr>
        <w:pStyle w:val="BodyText"/>
        <w:rPr>
          <w:lang w:val="en-CA"/>
        </w:rPr>
      </w:pPr>
      <w:r w:rsidRPr="004C499C">
        <w:rPr>
          <w:lang w:val="fr-FR"/>
        </w:rPr>
        <w:t xml:space="preserve">Ut dolor magna, molestie quis vulputate in, ullamcorper vel metus </w:t>
      </w:r>
      <w:r>
        <w:rPr>
          <w:lang w:val="en-CA"/>
        </w:rPr>
        <w:fldChar w:fldCharType="begin"/>
      </w:r>
      <w:r w:rsidRPr="004C499C">
        <w:rPr>
          <w:lang w:val="fr-FR"/>
        </w:rPr>
        <w:instrText xml:space="preserve"> ADDIN ZOTERO_ITEM CSL_CITATION {"citationID":"cgf12YHc","properties":{"formattedCitation":"(Mamdani 2004)","plainCitation":"(Mamdani 2004)","noteIndex":0},"citationItems":[{"id":2626,"uris":["http://zotero.org/users/649/items/HQCE9E9A"],"itemData":{"id":2626,"type":"book","citation-key":"mamdaniGoodMuslim2004","ISBN":"2-86978-134-2","publisher":"Pantheon","publisher-place":"New York","source":"Google Books","title":"Good Muslim, Bad Muslim","author":[{"family":"Mamdani","given":"Mahmood"}],"issued":{"date-parts":[["2004"]]}}}],"schema":"https://github.com/citation-style-language/schema/raw/master/csl-citation.json"} </w:instrText>
      </w:r>
      <w:r>
        <w:rPr>
          <w:lang w:val="en-CA"/>
        </w:rPr>
        <w:fldChar w:fldCharType="separate"/>
      </w:r>
      <w:r w:rsidRPr="004C499C">
        <w:rPr>
          <w:noProof/>
          <w:lang w:val="fr-FR"/>
        </w:rPr>
        <w:t>(Mamdani 2004)</w:t>
      </w:r>
      <w:r>
        <w:rPr>
          <w:lang w:val="en-CA"/>
        </w:rPr>
        <w:fldChar w:fldCharType="end"/>
      </w:r>
      <w:r w:rsidRPr="004C499C">
        <w:rPr>
          <w:lang w:val="fr-FR"/>
        </w:rPr>
        <w:t xml:space="preserve">. Aenean vel tristique lorem. Aenean ultrices rutrum auctor. </w:t>
      </w:r>
      <w:r w:rsidRPr="00817747">
        <w:rPr>
          <w:lang w:val="fr-FR"/>
        </w:rPr>
        <w:t xml:space="preserve">Proin est ex, viverra in nunc eget, tempus tincidunt risus. Cras id enim et tortor elementum tristique sed vitae ex. Vivamus ut fringilla mi, sit amet ultricies lorem. Praesent vehicula interdum mauris, eget pellentesque sem imperdiet sed. </w:t>
      </w:r>
      <w:r w:rsidRPr="00952054">
        <w:rPr>
          <w:lang w:val="en-CA"/>
        </w:rPr>
        <w:t xml:space="preserve">Sed sapien nunc, tincidunt sit amet lacus sit amet, rhoncus rutrum dolor. </w:t>
      </w:r>
      <w:r w:rsidRPr="00817747">
        <w:rPr>
          <w:lang w:val="fr-FR"/>
        </w:rPr>
        <w:t xml:space="preserve">Pellentesque aliquet aliquet massa, id tristique purus consequat in. Nunc non tincidunt nunc, nec fringilla mi. Mauris elit tellus, vulputate eu mi eget, tempus fermentum mauris. </w:t>
      </w:r>
      <w:r w:rsidRPr="00CE2F87">
        <w:rPr>
          <w:lang w:val="en-CA"/>
        </w:rPr>
        <w:t xml:space="preserve">Donec ut nunc augue. </w:t>
      </w:r>
    </w:p>
    <w:p w14:paraId="357DC136" w14:textId="77777777" w:rsidR="004C499C" w:rsidRPr="00CE2F87" w:rsidRDefault="004C499C" w:rsidP="00620330">
      <w:pPr>
        <w:rPr>
          <w:lang w:val="fr-FR"/>
        </w:rPr>
        <w:sectPr w:rsidR="004C499C" w:rsidRPr="00CE2F87" w:rsidSect="004C499C">
          <w:footerReference w:type="first" r:id="rId19"/>
          <w:footnotePr>
            <w:pos w:val="beneathText"/>
            <w:numRestart w:val="eachSect"/>
          </w:footnotePr>
          <w:endnotePr>
            <w:numFmt w:val="decimal"/>
            <w:numRestart w:val="eachSect"/>
          </w:endnotePr>
          <w:pgSz w:w="12240" w:h="15840"/>
          <w:pgMar w:top="1440" w:right="1440" w:bottom="1236" w:left="1440" w:header="567" w:footer="374" w:gutter="0"/>
          <w:pgNumType w:start="1"/>
          <w:cols w:space="708"/>
          <w:titlePg/>
          <w:docGrid w:linePitch="360"/>
        </w:sectPr>
      </w:pPr>
    </w:p>
    <w:p w14:paraId="0D90D85F" w14:textId="3DA4C57B" w:rsidR="00DE2936" w:rsidRPr="00CE2F87" w:rsidRDefault="00DE2936" w:rsidP="00486BB6">
      <w:pPr>
        <w:pStyle w:val="Heading1"/>
        <w:numPr>
          <w:ilvl w:val="0"/>
          <w:numId w:val="13"/>
        </w:numPr>
        <w:tabs>
          <w:tab w:val="clear" w:pos="1701"/>
          <w:tab w:val="left" w:pos="1560"/>
        </w:tabs>
        <w:rPr>
          <w:lang w:val="fr-FR"/>
        </w:rPr>
      </w:pPr>
      <w:bookmarkStart w:id="6" w:name="_Toc240969259"/>
      <w:r w:rsidRPr="00CE2F87">
        <w:rPr>
          <w:lang w:val="fr-FR"/>
        </w:rPr>
        <w:lastRenderedPageBreak/>
        <w:t>What’s It All About?</w:t>
      </w:r>
      <w:bookmarkEnd w:id="6"/>
    </w:p>
    <w:p w14:paraId="179C46ED" w14:textId="0380502E" w:rsidR="00DE2936" w:rsidRDefault="00DE2936" w:rsidP="00DE2936">
      <w:pPr>
        <w:rPr>
          <w:lang w:val="en-CA"/>
        </w:rPr>
      </w:pPr>
      <w:r w:rsidRPr="00817747">
        <w:rPr>
          <w:lang w:val="en-CA"/>
        </w:rPr>
        <w:t>This chapter builds on some literature.</w:t>
      </w:r>
      <w:r>
        <w:rPr>
          <w:rStyle w:val="FootnoteReference"/>
        </w:rPr>
        <w:footnoteReference w:id="1"/>
      </w:r>
    </w:p>
    <w:p w14:paraId="4578383F" w14:textId="77777777" w:rsidR="00CD211A" w:rsidRPr="00C70840" w:rsidRDefault="00CD211A" w:rsidP="00CD211A">
      <w:pPr>
        <w:pStyle w:val="western"/>
        <w:spacing w:after="159"/>
        <w:rPr>
          <w:lang w:val="fr-FR"/>
        </w:rPr>
      </w:pPr>
      <w:r>
        <w:rPr>
          <w:lang w:val="fr-FR"/>
        </w:rPr>
        <w:t xml:space="preserve">Ut dolor magna, molestie quis vulputate in, ullamcorper vel metus (Mamdani 2004). Aenean vel tristique lorem. </w:t>
      </w:r>
      <w:r w:rsidRPr="00C70840">
        <w:rPr>
          <w:lang w:val="fr-FR"/>
        </w:rPr>
        <w:t xml:space="preserve">Aenean ultrices rutrum auctor. Proin est ex, viverra in nunc eget, tempus tincidunt risus. Cras id enim et tortor elementum tristique sed vitae ex. Vivamus ut fringilla mi, sit amet ultricies lorem. Praesent vehicula interdum mauris, eget pellentesque sem imperdiet sed. </w:t>
      </w:r>
      <w:r>
        <w:rPr>
          <w:lang w:val="en-US"/>
        </w:rPr>
        <w:t xml:space="preserve">Sed sapien nunc, tincidunt sit amet lacus sit amet, rhoncus rutrum dolor. </w:t>
      </w:r>
      <w:r w:rsidRPr="00C70840">
        <w:rPr>
          <w:lang w:val="fr-FR"/>
        </w:rPr>
        <w:t>Pellentesque aliquet aliquet massa, id tristique purus consequat in. Nunc non tincidunt nunc, nec fringilla mi. Mauris elit tellus, vulputate eu mi eget, tempus fermentum mauris. Donec ut nunc augue.</w:t>
      </w:r>
    </w:p>
    <w:p w14:paraId="301293BE" w14:textId="77777777" w:rsidR="00CD211A" w:rsidRPr="00C70840" w:rsidRDefault="00CD211A" w:rsidP="00CD211A">
      <w:pPr>
        <w:pStyle w:val="western"/>
        <w:spacing w:after="159"/>
        <w:rPr>
          <w:lang w:val="fr-FR"/>
        </w:rPr>
      </w:pPr>
      <w:r>
        <w:rPr>
          <w:lang w:val="fr-FR"/>
        </w:rPr>
        <w:t xml:space="preserve">Ut dolor magna, molestie quis vulputate in, ullamcorper vel metus (Mamdani 2004). Aenean vel tristique lorem. </w:t>
      </w:r>
      <w:r w:rsidRPr="00C70840">
        <w:rPr>
          <w:lang w:val="fr-FR"/>
        </w:rPr>
        <w:t xml:space="preserve">Aenean ultrices rutrum auctor. Proin est ex, viverra in nunc eget, tempus tincidunt risus. Cras id enim et tortor elementum tristique sed vitae ex. Vivamus ut fringilla mi, sit amet ultricies lorem. Praesent vehicula interdum mauris, eget pellentesque sem imperdiet sed. </w:t>
      </w:r>
      <w:r>
        <w:rPr>
          <w:lang w:val="en-US"/>
        </w:rPr>
        <w:t xml:space="preserve">Sed sapien nunc, tincidunt sit amet lacus sit amet, rhoncus rutrum dolor. </w:t>
      </w:r>
      <w:r w:rsidRPr="00C70840">
        <w:rPr>
          <w:lang w:val="fr-FR"/>
        </w:rPr>
        <w:t>Pellentesque aliquet aliquet massa, id tristique purus consequat in. Nunc non tincidunt nunc, nec fringilla mi. Mauris elit tellus, vulputate eu mi eget, tempus fermentum mauris. Donec ut nunc augue.</w:t>
      </w:r>
    </w:p>
    <w:p w14:paraId="53BAA51B" w14:textId="77777777" w:rsidR="00CD211A" w:rsidRPr="00C70840" w:rsidRDefault="00CD211A" w:rsidP="00CD211A">
      <w:pPr>
        <w:pStyle w:val="western"/>
        <w:spacing w:after="159"/>
        <w:rPr>
          <w:lang w:val="fr-FR"/>
        </w:rPr>
      </w:pPr>
      <w:r>
        <w:rPr>
          <w:lang w:val="fr-FR"/>
        </w:rPr>
        <w:t xml:space="preserve">Ut dolor magna, molestie quis vulputate in, ullamcorper vel metus (Mamdani 2004). Aenean vel tristique lorem. </w:t>
      </w:r>
      <w:r w:rsidRPr="00C70840">
        <w:rPr>
          <w:lang w:val="fr-FR"/>
        </w:rPr>
        <w:t xml:space="preserve">Aenean ultrices rutrum auctor. Proin est ex, viverra in nunc eget, tempus tincidunt risus. Cras id enim et tortor elementum tristique sed vitae ex. Vivamus ut fringilla mi, sit amet ultricies lorem. Praesent vehicula interdum mauris, eget pellentesque sem imperdiet sed. </w:t>
      </w:r>
      <w:r>
        <w:rPr>
          <w:lang w:val="en-US"/>
        </w:rPr>
        <w:t xml:space="preserve">Sed sapien nunc, tincidunt sit amet lacus sit amet, rhoncus rutrum dolor. </w:t>
      </w:r>
      <w:r w:rsidRPr="00C70840">
        <w:rPr>
          <w:lang w:val="fr-FR"/>
        </w:rPr>
        <w:t>Pellentesque aliquet aliquet massa, id tristique purus consequat in. Nunc non tincidunt nunc, nec fringilla mi. Mauris elit tellus, vulputate eu mi eget, tempus fermentum mauris. Donec ut nunc augue.</w:t>
      </w:r>
    </w:p>
    <w:p w14:paraId="3A5CE8C8" w14:textId="77777777" w:rsidR="00CD211A" w:rsidRPr="00C70840" w:rsidRDefault="00CD211A" w:rsidP="00CD211A">
      <w:pPr>
        <w:pStyle w:val="western"/>
        <w:spacing w:after="159"/>
        <w:rPr>
          <w:lang w:val="fr-FR"/>
        </w:rPr>
      </w:pPr>
      <w:r>
        <w:rPr>
          <w:lang w:val="fr-FR"/>
        </w:rPr>
        <w:t xml:space="preserve">Ut dolor magna, molestie quis vulputate in, ullamcorper vel metus (Mamdani 2004). Aenean vel tristique lorem. </w:t>
      </w:r>
      <w:r w:rsidRPr="00C70840">
        <w:rPr>
          <w:lang w:val="fr-FR"/>
        </w:rPr>
        <w:t xml:space="preserve">Aenean ultrices rutrum auctor. Proin est ex, viverra in nunc </w:t>
      </w:r>
      <w:r w:rsidRPr="00C70840">
        <w:rPr>
          <w:lang w:val="fr-FR"/>
        </w:rPr>
        <w:lastRenderedPageBreak/>
        <w:t xml:space="preserve">eget, tempus tincidunt risus. Cras id enim et tortor elementum tristique sed vitae ex. Vivamus ut fringilla mi, sit amet ultricies lorem. Praesent vehicula interdum mauris, eget pellentesque sem imperdiet sed. </w:t>
      </w:r>
      <w:r>
        <w:rPr>
          <w:lang w:val="en-US"/>
        </w:rPr>
        <w:t xml:space="preserve">Sed sapien nunc, tincidunt sit amet lacus sit amet, rhoncus rutrum dolor. </w:t>
      </w:r>
      <w:r w:rsidRPr="00C70840">
        <w:rPr>
          <w:lang w:val="fr-FR"/>
        </w:rPr>
        <w:t>Pellentesque aliquet aliquet massa, id tristique purus consequat in. Nunc non tincidunt nunc, nec fringilla mi. Mauris elit tellus, vulputate eu mi eget, tempus fermentum mauris. Donec ut nunc augue.</w:t>
      </w:r>
    </w:p>
    <w:p w14:paraId="195B10AF" w14:textId="77777777" w:rsidR="00CD211A" w:rsidRPr="00C70840" w:rsidRDefault="00CD211A" w:rsidP="00CD211A">
      <w:pPr>
        <w:pStyle w:val="western"/>
        <w:spacing w:after="159"/>
        <w:rPr>
          <w:lang w:val="fr-FR"/>
        </w:rPr>
      </w:pPr>
      <w:r>
        <w:rPr>
          <w:lang w:val="fr-FR"/>
        </w:rPr>
        <w:t xml:space="preserve">Ut dolor magna, molestie quis vulputate in, ullamcorper vel metus (Mamdani 2004). Aenean vel tristique lorem. </w:t>
      </w:r>
      <w:r w:rsidRPr="00C70840">
        <w:rPr>
          <w:lang w:val="fr-FR"/>
        </w:rPr>
        <w:t xml:space="preserve">Aenean ultrices rutrum auctor. Proin est ex, viverra in nunc eget, tempus tincidunt risus. Cras id enim et tortor elementum tristique sed vitae ex. Vivamus ut fringilla mi, sit amet ultricies lorem. Praesent vehicula interdum mauris, eget pellentesque sem imperdiet sed. </w:t>
      </w:r>
      <w:r>
        <w:rPr>
          <w:lang w:val="en-US"/>
        </w:rPr>
        <w:t xml:space="preserve">Sed sapien nunc, tincidunt sit amet lacus sit amet, rhoncus rutrum dolor. </w:t>
      </w:r>
      <w:r w:rsidRPr="00C70840">
        <w:rPr>
          <w:lang w:val="fr-FR"/>
        </w:rPr>
        <w:t>Pellentesque aliquet aliquet massa, id tristique purus consequat in. Nunc non tincidunt nunc, nec fringilla mi. Mauris elit tellus, vulputate eu mi eget, tempus fermentum mauris. Donec ut nunc augue.</w:t>
      </w:r>
    </w:p>
    <w:p w14:paraId="559BBCC0" w14:textId="77777777" w:rsidR="00CD211A" w:rsidRDefault="00CD211A" w:rsidP="00CD211A">
      <w:pPr>
        <w:pStyle w:val="western"/>
        <w:spacing w:after="159"/>
        <w:rPr>
          <w:lang w:val="en-US"/>
        </w:rPr>
      </w:pPr>
      <w:r>
        <w:rPr>
          <w:lang w:val="fr-FR"/>
        </w:rPr>
        <w:t xml:space="preserve">Ut dolor magna, molestie quis vulputate in, ullamcorper vel metus (Mamdani 2004). Aenean vel tristique lorem. </w:t>
      </w:r>
      <w:r w:rsidRPr="00C70840">
        <w:rPr>
          <w:lang w:val="fr-FR"/>
        </w:rPr>
        <w:t xml:space="preserve">Aenean ultrices rutrum auctor. Proin est ex, viverra in nunc eget, tempus tincidunt risus. Cras id enim et tortor elementum tristique sed vitae ex. Vivamus ut fringilla mi, sit amet ultricies lorem. Praesent vehicula interdum mauris, eget pellentesque sem imperdiet sed. </w:t>
      </w:r>
      <w:r>
        <w:rPr>
          <w:lang w:val="en-US"/>
        </w:rPr>
        <w:t xml:space="preserve">Sed sapien nunc, tincidunt sit amet lacus sit amet, rhoncus rutrum dolor. </w:t>
      </w:r>
      <w:r w:rsidRPr="00C70840">
        <w:rPr>
          <w:lang w:val="fr-FR"/>
        </w:rPr>
        <w:t xml:space="preserve">Pellentesque aliquet aliquet massa, id tristique purus consequat in. Nunc non tincidunt nunc, nec fringilla mi. Mauris elit tellus, vulputate eu mi eget, tempus fermentum mauris. </w:t>
      </w:r>
      <w:r>
        <w:rPr>
          <w:lang w:val="en-US"/>
        </w:rPr>
        <w:t>Donec ut nunc augue.</w:t>
      </w:r>
    </w:p>
    <w:p w14:paraId="69E29749" w14:textId="77777777" w:rsidR="00CD211A" w:rsidRPr="00817747" w:rsidRDefault="00CD211A" w:rsidP="00DE2936">
      <w:pPr>
        <w:rPr>
          <w:lang w:val="en-CA"/>
        </w:rPr>
      </w:pPr>
    </w:p>
    <w:p w14:paraId="69754A4D" w14:textId="77777777" w:rsidR="00DE2936" w:rsidRDefault="00DE2936" w:rsidP="00046356">
      <w:pPr>
        <w:pStyle w:val="BodyText"/>
        <w:rPr>
          <w:rtl/>
        </w:rPr>
      </w:pPr>
    </w:p>
    <w:p w14:paraId="65B2D929" w14:textId="77777777" w:rsidR="00DE2936" w:rsidRPr="00817747" w:rsidRDefault="00DE2936" w:rsidP="00486BB6">
      <w:pPr>
        <w:pStyle w:val="Heading1"/>
        <w:rPr>
          <w:lang w:val="en-CA"/>
        </w:rPr>
        <w:sectPr w:rsidR="00DE2936" w:rsidRPr="00817747" w:rsidSect="008E11D0">
          <w:footnotePr>
            <w:pos w:val="beneathText"/>
          </w:footnotePr>
          <w:endnotePr>
            <w:numFmt w:val="decimal"/>
            <w:numRestart w:val="eachSect"/>
          </w:endnotePr>
          <w:pgSz w:w="12240" w:h="15840"/>
          <w:pgMar w:top="1440" w:right="1440" w:bottom="1236" w:left="1440" w:header="567" w:footer="374" w:gutter="0"/>
          <w:cols w:space="708"/>
          <w:titlePg/>
          <w:docGrid w:linePitch="360"/>
        </w:sectPr>
      </w:pPr>
    </w:p>
    <w:p w14:paraId="118D101C" w14:textId="6E19E645" w:rsidR="00DE2936" w:rsidRPr="00CE2F87" w:rsidRDefault="00DE2936" w:rsidP="00C35061">
      <w:pPr>
        <w:pStyle w:val="Heading1"/>
        <w:numPr>
          <w:ilvl w:val="0"/>
          <w:numId w:val="13"/>
        </w:numPr>
        <w:rPr>
          <w:lang w:val="fr-FR"/>
        </w:rPr>
      </w:pPr>
      <w:bookmarkStart w:id="7" w:name="_Toc240969260"/>
      <w:r w:rsidRPr="00CE2F87">
        <w:rPr>
          <w:lang w:val="fr-FR"/>
        </w:rPr>
        <w:lastRenderedPageBreak/>
        <w:t>How It All Began</w:t>
      </w:r>
      <w:bookmarkEnd w:id="7"/>
    </w:p>
    <w:p w14:paraId="6BAFCCDF" w14:textId="77777777" w:rsidR="00DE2936" w:rsidRDefault="00DE2936" w:rsidP="00E9003F">
      <w:pPr>
        <w:pStyle w:val="BodyText"/>
        <w:rPr>
          <w:lang w:val="fr-FR"/>
        </w:rPr>
      </w:pPr>
      <w:r w:rsidRPr="00403757">
        <w:rPr>
          <w:lang w:val="fr-FR"/>
        </w:rPr>
        <w:t xml:space="preserve">Nam mauris nulla, rhoncus in mi vitae, congue luctus quam. Integer laoreet dui et leo fringilla venenatis. </w:t>
      </w:r>
      <w:r w:rsidRPr="00E14D7C">
        <w:rPr>
          <w:lang w:val="fr-FR"/>
        </w:rPr>
        <w:t xml:space="preserve">In hac habitasse platea dictumst. </w:t>
      </w:r>
      <w:r w:rsidRPr="005568CB">
        <w:rPr>
          <w:lang w:val="fr-FR"/>
        </w:rPr>
        <w:t>Nulla eu dui eu ligula facilisis sagittis eu nec libero. Sed finibus mollis lectus ac congue. Quisque quis lobortis urna, eget varius ligula.</w:t>
      </w:r>
    </w:p>
    <w:tbl>
      <w:tblPr>
        <w:tblStyle w:val="TableGrid"/>
        <w:tblW w:w="0" w:type="auto"/>
        <w:tblLook w:val="04A0" w:firstRow="1" w:lastRow="0" w:firstColumn="1" w:lastColumn="0" w:noHBand="0" w:noVBand="1"/>
      </w:tblPr>
      <w:tblGrid>
        <w:gridCol w:w="3116"/>
        <w:gridCol w:w="3117"/>
        <w:gridCol w:w="3117"/>
      </w:tblGrid>
      <w:tr w:rsidR="00DE2936" w:rsidRPr="00CE2F87" w14:paraId="4AE200C6" w14:textId="77777777" w:rsidTr="005568CB">
        <w:tc>
          <w:tcPr>
            <w:tcW w:w="3116" w:type="dxa"/>
          </w:tcPr>
          <w:p w14:paraId="3409C90B" w14:textId="33F85222" w:rsidR="00DE2936" w:rsidRPr="00CE2F87" w:rsidRDefault="00DE2936" w:rsidP="005568CB">
            <w:pPr>
              <w:rPr>
                <w:lang w:val="fr-FR"/>
              </w:rPr>
            </w:pPr>
            <w:r w:rsidRPr="00CE2F87">
              <w:rPr>
                <w:lang w:val="fr-FR"/>
              </w:rPr>
              <w:t>Name</w:t>
            </w:r>
          </w:p>
        </w:tc>
        <w:tc>
          <w:tcPr>
            <w:tcW w:w="3117" w:type="dxa"/>
          </w:tcPr>
          <w:p w14:paraId="76728907" w14:textId="0C6A76E8" w:rsidR="00DE2936" w:rsidRPr="00CE2F87" w:rsidRDefault="00DE2936" w:rsidP="005568CB">
            <w:pPr>
              <w:rPr>
                <w:lang w:val="fr-FR"/>
              </w:rPr>
            </w:pPr>
            <w:r w:rsidRPr="00CE2F87">
              <w:rPr>
                <w:lang w:val="fr-FR"/>
              </w:rPr>
              <w:t>Country</w:t>
            </w:r>
          </w:p>
        </w:tc>
        <w:tc>
          <w:tcPr>
            <w:tcW w:w="3117" w:type="dxa"/>
          </w:tcPr>
          <w:p w14:paraId="22FFD02D" w14:textId="2436DE88" w:rsidR="00DE2936" w:rsidRPr="00CE2F87" w:rsidRDefault="00DE2936" w:rsidP="005568CB">
            <w:pPr>
              <w:rPr>
                <w:lang w:val="fr-FR"/>
              </w:rPr>
            </w:pPr>
            <w:r w:rsidRPr="00CE2F87">
              <w:rPr>
                <w:lang w:val="fr-FR"/>
              </w:rPr>
              <w:t>Century</w:t>
            </w:r>
          </w:p>
        </w:tc>
      </w:tr>
      <w:tr w:rsidR="00DE2936" w:rsidRPr="004A052B" w14:paraId="59EBF7EE" w14:textId="77777777" w:rsidTr="005568CB">
        <w:tc>
          <w:tcPr>
            <w:tcW w:w="3116" w:type="dxa"/>
          </w:tcPr>
          <w:p w14:paraId="6794C32E" w14:textId="0977B405" w:rsidR="00DE2936" w:rsidRPr="005568CB" w:rsidRDefault="00DE2936" w:rsidP="005568CB">
            <w:pPr>
              <w:pStyle w:val="Tablecellcontents"/>
            </w:pPr>
            <w:r w:rsidRPr="00E9003F">
              <w:t xml:space="preserve">Nam mauris nulla, rhoncus in mi vitae, congue luctus quam. Integer laoreet dui et leo fringilla venenatis. In hac habitasse platea dictumst. </w:t>
            </w:r>
            <w:r w:rsidRPr="005568CB">
              <w:t>Nulla eu dui eu ligula facilisis sagittis</w:t>
            </w:r>
          </w:p>
        </w:tc>
        <w:tc>
          <w:tcPr>
            <w:tcW w:w="3117" w:type="dxa"/>
          </w:tcPr>
          <w:p w14:paraId="5110A463" w14:textId="77777777" w:rsidR="00DE2936" w:rsidRPr="005568CB" w:rsidRDefault="00DE2936" w:rsidP="005568CB">
            <w:pPr>
              <w:pStyle w:val="Tablecellcontents"/>
            </w:pPr>
          </w:p>
        </w:tc>
        <w:tc>
          <w:tcPr>
            <w:tcW w:w="3117" w:type="dxa"/>
          </w:tcPr>
          <w:p w14:paraId="067F3A4B" w14:textId="77777777" w:rsidR="00DE2936" w:rsidRPr="005568CB" w:rsidRDefault="00DE2936" w:rsidP="005568CB">
            <w:pPr>
              <w:pStyle w:val="Tablecellcontents"/>
            </w:pPr>
          </w:p>
        </w:tc>
      </w:tr>
      <w:tr w:rsidR="00DE2936" w:rsidRPr="00CE2F87" w14:paraId="40A7E9CB" w14:textId="77777777" w:rsidTr="005568CB">
        <w:tc>
          <w:tcPr>
            <w:tcW w:w="3116" w:type="dxa"/>
          </w:tcPr>
          <w:p w14:paraId="5B448F22" w14:textId="2762F7D7" w:rsidR="00DE2936" w:rsidRPr="005568CB" w:rsidRDefault="00DE2936" w:rsidP="005568CB">
            <w:pPr>
              <w:pStyle w:val="Tablecellcontents"/>
            </w:pPr>
            <w:r w:rsidRPr="005568CB">
              <w:t>Al-Shaykh Aḥmad</w:t>
            </w:r>
          </w:p>
        </w:tc>
        <w:tc>
          <w:tcPr>
            <w:tcW w:w="3117" w:type="dxa"/>
          </w:tcPr>
          <w:p w14:paraId="7033F812" w14:textId="33C074F9" w:rsidR="00DE2936" w:rsidRPr="005568CB" w:rsidRDefault="00DE2936" w:rsidP="005568CB">
            <w:pPr>
              <w:pStyle w:val="Tablecellcontents"/>
            </w:pPr>
            <w:r w:rsidRPr="005568CB">
              <w:t>Mauritania</w:t>
            </w:r>
          </w:p>
        </w:tc>
        <w:tc>
          <w:tcPr>
            <w:tcW w:w="3117" w:type="dxa"/>
          </w:tcPr>
          <w:p w14:paraId="14C0B9E3" w14:textId="112A05EF" w:rsidR="00DE2936" w:rsidRPr="005568CB" w:rsidRDefault="00DE2936" w:rsidP="005568CB">
            <w:pPr>
              <w:pStyle w:val="Tablecellcontents"/>
            </w:pPr>
            <w:r w:rsidRPr="005568CB">
              <w:t>20th</w:t>
            </w:r>
          </w:p>
        </w:tc>
      </w:tr>
    </w:tbl>
    <w:p w14:paraId="316C3815" w14:textId="27FD7002" w:rsidR="00DE2936" w:rsidRPr="005568CB" w:rsidRDefault="00DE2936" w:rsidP="005568CB">
      <w:pPr>
        <w:pStyle w:val="Caption"/>
        <w:rPr>
          <w:lang w:val="fr-FR"/>
        </w:rPr>
      </w:pPr>
      <w:r>
        <w:rPr>
          <w:lang w:val="fr-FR"/>
        </w:rPr>
        <w:t>Table 1. Caption goes here.</w:t>
      </w:r>
    </w:p>
    <w:p w14:paraId="52538AE2" w14:textId="77777777" w:rsidR="00DE2936" w:rsidRPr="00817747" w:rsidRDefault="00DE2936" w:rsidP="00E9003F">
      <w:pPr>
        <w:pStyle w:val="BodyText"/>
        <w:rPr>
          <w:lang w:val="en-CA"/>
        </w:rPr>
      </w:pPr>
      <w:r w:rsidRPr="005568CB">
        <w:rPr>
          <w:lang w:val="fr-FR"/>
        </w:rPr>
        <w:t xml:space="preserve">Suspendisse dictum efficitur ligula at vestibulum. Cras magna quam, rutrum a ex in, interdum luctus est. Maecenas nec elementum tellus. Phasellus fermentum nulla risus, et convallis mauris ornare eget. Etiam non hendrerit augue. Ut eu quam non sapien tincidunt venenatis. </w:t>
      </w:r>
      <w:r w:rsidRPr="00817747">
        <w:rPr>
          <w:lang w:val="en-CA"/>
        </w:rPr>
        <w:t>Aliquam dignissim viverra ex, vel commodo leo aliquam sed.</w:t>
      </w:r>
    </w:p>
    <w:p w14:paraId="0A132917" w14:textId="66A7E8D0" w:rsidR="00DE2936" w:rsidRPr="00817747" w:rsidRDefault="00DE2936" w:rsidP="00892414">
      <w:pPr>
        <w:pStyle w:val="Englishpoetry"/>
      </w:pPr>
      <w:r w:rsidRPr="00817747">
        <w:t>Roses are red</w:t>
      </w:r>
      <w:r w:rsidRPr="00817747">
        <w:tab/>
        <w:t>Violets are blue</w:t>
      </w:r>
      <w:r w:rsidRPr="00817747">
        <w:br/>
        <w:t>Sugar is sweet</w:t>
      </w:r>
      <w:r w:rsidRPr="00817747">
        <w:tab/>
        <w:t>And so are you.</w:t>
      </w:r>
    </w:p>
    <w:p w14:paraId="39CDE03B" w14:textId="6FE13CD9" w:rsidR="00DE2936" w:rsidRPr="00817747" w:rsidRDefault="00DE2936" w:rsidP="00486BB6">
      <w:pPr>
        <w:pStyle w:val="Heading1"/>
        <w:rPr>
          <w:lang w:val="en-CA"/>
        </w:rPr>
      </w:pPr>
      <w:bookmarkStart w:id="8" w:name="_Toc240969261"/>
      <w:r w:rsidRPr="00817747">
        <w:rPr>
          <w:lang w:val="en-CA"/>
        </w:rPr>
        <w:t>Conclusion</w:t>
      </w:r>
      <w:bookmarkEnd w:id="8"/>
    </w:p>
    <w:p w14:paraId="793EA855" w14:textId="77777777" w:rsidR="00DE2936" w:rsidRPr="00817747" w:rsidRDefault="00DE2936" w:rsidP="00DE2936">
      <w:pPr>
        <w:rPr>
          <w:lang w:val="en-CA"/>
        </w:rPr>
        <w:sectPr w:rsidR="00DE2936" w:rsidRPr="00817747" w:rsidSect="008E11D0">
          <w:footnotePr>
            <w:pos w:val="beneathText"/>
          </w:footnotePr>
          <w:endnotePr>
            <w:numFmt w:val="decimal"/>
            <w:numRestart w:val="eachSect"/>
          </w:endnotePr>
          <w:pgSz w:w="12240" w:h="15840"/>
          <w:pgMar w:top="1440" w:right="1440" w:bottom="1236" w:left="1440" w:header="567" w:footer="374" w:gutter="0"/>
          <w:cols w:space="708"/>
          <w:titlePg/>
          <w:docGrid w:linePitch="360"/>
        </w:sectPr>
      </w:pPr>
      <w:r w:rsidRPr="00817747">
        <w:rPr>
          <w:lang w:val="en-CA"/>
        </w:rPr>
        <w:t>This is the conclusion.</w:t>
      </w:r>
    </w:p>
    <w:p w14:paraId="6A829F62" w14:textId="77777777" w:rsidR="00952054" w:rsidRPr="00A46B53" w:rsidRDefault="00952054" w:rsidP="00952054">
      <w:pPr>
        <w:pStyle w:val="Heading1"/>
        <w:rPr>
          <w:lang w:val="fr-FR"/>
        </w:rPr>
      </w:pPr>
      <w:bookmarkStart w:id="9" w:name="_Toc240969262"/>
      <w:r w:rsidRPr="00A46B53">
        <w:rPr>
          <w:lang w:val="fr-FR"/>
        </w:rPr>
        <w:lastRenderedPageBreak/>
        <w:t>Notes</w:t>
      </w:r>
      <w:bookmarkEnd w:id="9"/>
    </w:p>
    <w:p w14:paraId="272F762D" w14:textId="3196BB57" w:rsidR="00A46B53" w:rsidRPr="00A46B53" w:rsidRDefault="00A46B53" w:rsidP="00A46B53">
      <w:pPr>
        <w:pStyle w:val="Heading2-excludefromTOC"/>
      </w:pPr>
      <w:r w:rsidRPr="00A46B53">
        <w:t>Notes on Chapter 1</w:t>
      </w:r>
    </w:p>
    <w:p w14:paraId="468A7866" w14:textId="4354CC53" w:rsidR="009F6198" w:rsidRDefault="00952054" w:rsidP="009F6198">
      <w:pPr>
        <w:pStyle w:val="EndnoteText"/>
      </w:pPr>
      <w:r w:rsidRPr="00A46B53">
        <w:rPr>
          <w:lang w:val="fr-FR"/>
        </w:rPr>
        <w:t xml:space="preserve">1. </w:t>
      </w:r>
      <w:r w:rsidRPr="00A46B53">
        <w:rPr>
          <w:lang w:val="fr-FR"/>
        </w:rPr>
        <w:tab/>
        <w:t xml:space="preserve">Endnote content. </w:t>
      </w:r>
      <w:r>
        <w:t>And a long sentence. Endnote content. And a long sentence. Endnote content. And a long sentence. Endnote content. And a long sentence. Endnote content. And a long sentence.</w:t>
      </w:r>
    </w:p>
    <w:p w14:paraId="3D96E381" w14:textId="1E6FAA16" w:rsidR="00952054" w:rsidRDefault="009F6198" w:rsidP="009F6198">
      <w:pPr>
        <w:pStyle w:val="EndnoteText"/>
      </w:pPr>
      <w:r>
        <w:t xml:space="preserve">2. </w:t>
      </w:r>
      <w:r>
        <w:tab/>
      </w:r>
      <w:r w:rsidR="00952054">
        <w:t>Another endnote, automatically numbered. Endnote content. And a long sentence. Endnote content. And a long sentence. Endnote content. And a long sentence. Endnote content. And a long sentence.</w:t>
      </w:r>
    </w:p>
    <w:p w14:paraId="090A82EE" w14:textId="77777777" w:rsidR="00A46B53" w:rsidRPr="00A46B53" w:rsidRDefault="00A46B53" w:rsidP="00A46B53">
      <w:pPr>
        <w:rPr>
          <w:lang w:val="en-CA"/>
        </w:rPr>
        <w:sectPr w:rsidR="00A46B53" w:rsidRPr="00A46B53" w:rsidSect="008E11D0">
          <w:footnotePr>
            <w:pos w:val="beneathText"/>
          </w:footnotePr>
          <w:endnotePr>
            <w:numFmt w:val="decimal"/>
            <w:numRestart w:val="eachSect"/>
          </w:endnotePr>
          <w:pgSz w:w="12240" w:h="15840"/>
          <w:pgMar w:top="1440" w:right="1440" w:bottom="1236" w:left="1440" w:header="567" w:footer="374" w:gutter="0"/>
          <w:cols w:space="708"/>
          <w:titlePg/>
          <w:docGrid w:linePitch="360"/>
        </w:sectPr>
      </w:pPr>
    </w:p>
    <w:p w14:paraId="66A708F8" w14:textId="1EF91B02" w:rsidR="00DE2936" w:rsidRPr="00817747" w:rsidRDefault="00DE2936" w:rsidP="00486BB6">
      <w:pPr>
        <w:pStyle w:val="Heading1"/>
        <w:rPr>
          <w:lang w:val="en-CA"/>
        </w:rPr>
      </w:pPr>
      <w:bookmarkStart w:id="10" w:name="_Toc240969263"/>
      <w:r w:rsidRPr="00817747">
        <w:rPr>
          <w:lang w:val="en-CA"/>
        </w:rPr>
        <w:lastRenderedPageBreak/>
        <w:t>Bibliography</w:t>
      </w:r>
      <w:bookmarkEnd w:id="10"/>
    </w:p>
    <w:p w14:paraId="228233DC" w14:textId="77777777" w:rsidR="00925FB1" w:rsidRPr="00925FB1" w:rsidRDefault="00DE2936" w:rsidP="00925FB1">
      <w:pPr>
        <w:pStyle w:val="Bibliography"/>
        <w:rPr>
          <w:rFonts w:cs="Noto Serif"/>
          <w:kern w:val="0"/>
        </w:rPr>
      </w:pPr>
      <w:r>
        <w:fldChar w:fldCharType="begin"/>
      </w:r>
      <w:r w:rsidR="00925FB1">
        <w:rPr>
          <w:lang w:val="en-CA"/>
        </w:rPr>
        <w:instrText xml:space="preserve"> ADDIN ZOTERO_BIBL {"uncited":[],"omitted":[],"custom":[]} CSL_BIBLIOGRAPHY </w:instrText>
      </w:r>
      <w:r>
        <w:fldChar w:fldCharType="separate"/>
      </w:r>
      <w:r w:rsidR="00925FB1" w:rsidRPr="00925FB1">
        <w:rPr>
          <w:rFonts w:cs="Noto Serif"/>
          <w:kern w:val="0"/>
        </w:rPr>
        <w:t xml:space="preserve">Mamdani, Mahmood. 2004. </w:t>
      </w:r>
      <w:r w:rsidR="00925FB1" w:rsidRPr="00925FB1">
        <w:rPr>
          <w:rFonts w:cs="Noto Serif"/>
          <w:i/>
          <w:iCs/>
          <w:kern w:val="0"/>
        </w:rPr>
        <w:t>Good Muslim, Bad Muslim</w:t>
      </w:r>
      <w:r w:rsidR="00925FB1" w:rsidRPr="00925FB1">
        <w:rPr>
          <w:rFonts w:cs="Noto Serif"/>
          <w:kern w:val="0"/>
        </w:rPr>
        <w:t>. Pantheon.</w:t>
      </w:r>
    </w:p>
    <w:p w14:paraId="780C4DD1" w14:textId="77777777" w:rsidR="00925FB1" w:rsidRPr="00925FB1" w:rsidRDefault="00925FB1" w:rsidP="00925FB1">
      <w:pPr>
        <w:pStyle w:val="Bibliography"/>
        <w:rPr>
          <w:rFonts w:cs="Noto Serif"/>
          <w:kern w:val="0"/>
        </w:rPr>
      </w:pPr>
      <w:r w:rsidRPr="00925FB1">
        <w:rPr>
          <w:rFonts w:cs="Noto Serif"/>
          <w:kern w:val="0"/>
        </w:rPr>
        <w:t xml:space="preserve">Robinson, David. 1988. “French ‘Islamic’ Policy and Practice in Late Nineteenth-Century Senegal.” </w:t>
      </w:r>
      <w:r w:rsidRPr="00925FB1">
        <w:rPr>
          <w:rFonts w:cs="Noto Serif"/>
          <w:i/>
          <w:iCs/>
          <w:kern w:val="0"/>
        </w:rPr>
        <w:t>The Journal of African History</w:t>
      </w:r>
      <w:r w:rsidRPr="00925FB1">
        <w:rPr>
          <w:rFonts w:cs="Noto Serif"/>
          <w:kern w:val="0"/>
        </w:rPr>
        <w:t xml:space="preserve"> 29 (3): 415–35.</w:t>
      </w:r>
    </w:p>
    <w:p w14:paraId="0B125566" w14:textId="77777777" w:rsidR="00925FB1" w:rsidRPr="00925FB1" w:rsidRDefault="00925FB1" w:rsidP="00925FB1">
      <w:pPr>
        <w:pStyle w:val="Bibliography"/>
        <w:rPr>
          <w:rFonts w:cs="Noto Serif"/>
          <w:kern w:val="0"/>
        </w:rPr>
      </w:pPr>
      <w:r w:rsidRPr="00925FB1">
        <w:rPr>
          <w:rFonts w:cs="Noto Serif"/>
          <w:kern w:val="0"/>
        </w:rPr>
        <w:t xml:space="preserve">Said, Edward. 1978. </w:t>
      </w:r>
      <w:r w:rsidRPr="00925FB1">
        <w:rPr>
          <w:rFonts w:cs="Noto Serif"/>
          <w:i/>
          <w:iCs/>
          <w:kern w:val="0"/>
        </w:rPr>
        <w:t>Orientalism</w:t>
      </w:r>
      <w:r w:rsidRPr="00925FB1">
        <w:rPr>
          <w:rFonts w:cs="Noto Serif"/>
          <w:kern w:val="0"/>
        </w:rPr>
        <w:t>. Vintage.</w:t>
      </w:r>
    </w:p>
    <w:p w14:paraId="5D7FE796" w14:textId="1647CB51" w:rsidR="00C70840" w:rsidRPr="00C70840" w:rsidRDefault="00DE2936" w:rsidP="00952054">
      <w:pPr>
        <w:pStyle w:val="Bibliography"/>
      </w:pPr>
      <w:r>
        <w:fldChar w:fldCharType="end"/>
      </w:r>
    </w:p>
    <w:sectPr w:rsidR="00C70840" w:rsidRPr="00C70840" w:rsidSect="008E11D0">
      <w:footnotePr>
        <w:pos w:val="beneathText"/>
      </w:footnotePr>
      <w:endnotePr>
        <w:numFmt w:val="decimal"/>
        <w:numRestart w:val="eachSect"/>
      </w:endnotePr>
      <w:pgSz w:w="12240" w:h="15840"/>
      <w:pgMar w:top="1440" w:right="1440" w:bottom="1236" w:left="1440" w:header="567" w:footer="37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460278" w14:textId="77777777" w:rsidR="00BE1891" w:rsidRDefault="00BE1891" w:rsidP="00D36027">
      <w:pPr>
        <w:spacing w:after="0" w:line="240" w:lineRule="auto"/>
      </w:pPr>
      <w:r>
        <w:separator/>
      </w:r>
    </w:p>
  </w:endnote>
  <w:endnote w:type="continuationSeparator" w:id="0">
    <w:p w14:paraId="29A89AC9" w14:textId="77777777" w:rsidR="00BE1891" w:rsidRDefault="00BE1891" w:rsidP="00D36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erif">
    <w:panose1 w:val="02020502060505020204"/>
    <w:charset w:val="00"/>
    <w:family w:val="roman"/>
    <w:pitch w:val="variable"/>
    <w:sig w:usb0="E00002FF" w:usb1="4000201F" w:usb2="08000029" w:usb3="00000000" w:csb0="0000019F" w:csb1="00000000"/>
  </w:font>
  <w:font w:name="Scheherazade New">
    <w:panose1 w:val="01000600020000020003"/>
    <w:charset w:val="B2"/>
    <w:family w:val="auto"/>
    <w:pitch w:val="variable"/>
    <w:sig w:usb0="800020EF" w:usb1="D200214B" w:usb2="08000028" w:usb3="00000000" w:csb0="00000041" w:csb1="00000000"/>
  </w:font>
  <w:font w:name="Amiri Quran">
    <w:panose1 w:val="00000500000000000000"/>
    <w:charset w:val="B2"/>
    <w:family w:val="auto"/>
    <w:pitch w:val="variable"/>
    <w:sig w:usb0="80002043" w:usb1="80002042" w:usb2="00000000" w:usb3="00000000" w:csb0="000000D3"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56299403"/>
      <w:docPartObj>
        <w:docPartGallery w:val="Page Numbers (Bottom of Page)"/>
        <w:docPartUnique/>
      </w:docPartObj>
    </w:sdtPr>
    <w:sdtContent>
      <w:p w14:paraId="5D1748BD" w14:textId="2AA4C4B4" w:rsidR="00DE2936" w:rsidRDefault="00DE2936" w:rsidP="00CB71C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E9BA91B" w14:textId="77777777" w:rsidR="00E063EF" w:rsidRDefault="00E063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76307817"/>
      <w:docPartObj>
        <w:docPartGallery w:val="Page Numbers (Bottom of Page)"/>
        <w:docPartUnique/>
      </w:docPartObj>
    </w:sdtPr>
    <w:sdtContent>
      <w:p w14:paraId="44A8D1AA" w14:textId="43C4C3FB" w:rsidR="00E063EF" w:rsidRDefault="00E063EF" w:rsidP="00DE293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9D11BAF" w14:textId="77777777" w:rsidR="00E063EF" w:rsidRDefault="00E063EF" w:rsidP="00DE293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CB7D3B" w14:textId="085405D4" w:rsidR="00DE2936" w:rsidRDefault="00DE2936" w:rsidP="00DE2936">
    <w:pPr>
      <w:pStyle w:val="Footer"/>
      <w:tabs>
        <w:tab w:val="clear" w:pos="4680"/>
        <w:tab w:val="clear" w:pos="9360"/>
        <w:tab w:val="left" w:pos="3891"/>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3F4C32" w14:textId="24DE3803" w:rsidR="00DE2936" w:rsidRDefault="00DE2936" w:rsidP="00CB71C9">
    <w:pPr>
      <w:pStyle w:val="Footer"/>
      <w:framePr w:wrap="none" w:vAnchor="text" w:hAnchor="margin" w:xAlign="center" w:y="1"/>
      <w:rPr>
        <w:rStyle w:val="PageNumber"/>
      </w:rPr>
    </w:pPr>
  </w:p>
  <w:p w14:paraId="6A5AFBDE" w14:textId="77777777" w:rsidR="00DE2936" w:rsidRDefault="00DE2936" w:rsidP="00DE2936">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8347680"/>
      <w:docPartObj>
        <w:docPartGallery w:val="Page Numbers (Bottom of Page)"/>
        <w:docPartUnique/>
      </w:docPartObj>
    </w:sdtPr>
    <w:sdtContent>
      <w:p w14:paraId="48CFF048" w14:textId="77777777" w:rsidR="00DE2936" w:rsidRDefault="00DE2936" w:rsidP="004C499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C41E0A8" w14:textId="77777777" w:rsidR="00DE2936" w:rsidRDefault="00DE293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1589227"/>
      <w:docPartObj>
        <w:docPartGallery w:val="Page Numbers (Bottom of Page)"/>
        <w:docPartUnique/>
      </w:docPartObj>
    </w:sdtPr>
    <w:sdtContent>
      <w:p w14:paraId="2AFA53DC" w14:textId="6BAAE261" w:rsidR="004C499C" w:rsidRDefault="004C499C" w:rsidP="004233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FB480EE" w14:textId="77777777" w:rsidR="00DE2936" w:rsidRDefault="00DE2936" w:rsidP="00DE2936">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5F9150" w14:textId="77777777" w:rsidR="00DE2936" w:rsidRDefault="00DE2936" w:rsidP="00DE293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83F2C8" w14:textId="77777777" w:rsidR="00BE1891" w:rsidRDefault="00BE1891" w:rsidP="00D36027">
      <w:pPr>
        <w:spacing w:after="0" w:line="240" w:lineRule="auto"/>
      </w:pPr>
      <w:r>
        <w:separator/>
      </w:r>
    </w:p>
  </w:footnote>
  <w:footnote w:type="continuationSeparator" w:id="0">
    <w:p w14:paraId="503FCFC4" w14:textId="77777777" w:rsidR="00BE1891" w:rsidRDefault="00BE1891" w:rsidP="00D36027">
      <w:pPr>
        <w:spacing w:after="0" w:line="240" w:lineRule="auto"/>
      </w:pPr>
      <w:r>
        <w:continuationSeparator/>
      </w:r>
    </w:p>
  </w:footnote>
  <w:footnote w:id="1">
    <w:p w14:paraId="6C90A8DC" w14:textId="4E9ADD94" w:rsidR="00DE2936" w:rsidRDefault="00DE2936">
      <w:pPr>
        <w:pStyle w:val="FootnoteText"/>
      </w:pPr>
      <w:r>
        <w:rPr>
          <w:rStyle w:val="FootnoteReference"/>
        </w:rPr>
        <w:footnoteRef/>
      </w:r>
      <w:r>
        <w:t xml:space="preserve"> For example, do a Google search and see if you find some of it. Or ask ChatGPT.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71A84D" w14:textId="7DF13B05" w:rsidR="00DE2936" w:rsidRPr="00DE2936" w:rsidRDefault="00620330" w:rsidP="00620330">
    <w:pPr>
      <w:pStyle w:val="Header"/>
      <w:jc w:val="left"/>
    </w:pPr>
    <w:fldSimple w:instr=" DOCPROPERTY &quot;Author&quot; \* MERGEFORMAT ">
      <w:r>
        <w:t>Author Name</w:t>
      </w:r>
    </w:fldSimple>
    <w:r>
      <w:t xml:space="preserve"> – </w:t>
    </w:r>
    <w:fldSimple w:instr=" DOCPROPERTY &quot;Short Title&quot;  \* MERGEFORMAT ">
      <w:r w:rsidR="005D562A">
        <w:t>Document Short Title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DC3B2E" w14:textId="58450F55" w:rsidR="00DE2936" w:rsidRDefault="00187BCC">
    <w:pPr>
      <w:pStyle w:val="Header"/>
    </w:pPr>
    <w:fldSimple w:instr=" STYLEREF &quot;Heading 1 - exclude from TOC&quot; \* MERGEFORMAT ">
      <w:r w:rsidR="00E60A01">
        <w:rPr>
          <w:noProof/>
        </w:rPr>
        <w:t>Table of Contents</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4ACE8" w14:textId="39F80206" w:rsidR="00DE2936" w:rsidRDefault="00DE2936" w:rsidP="00DE2936">
    <w:pPr>
      <w:pStyle w:val="Header"/>
    </w:pPr>
  </w:p>
  <w:p w14:paraId="381A32CC" w14:textId="77777777" w:rsidR="007B541B" w:rsidRDefault="007B541B" w:rsidP="00DE2936">
    <w:pPr>
      <w:pStyle w:val="Header"/>
    </w:pPr>
  </w:p>
  <w:p w14:paraId="1C2717F5" w14:textId="77777777" w:rsidR="007B541B" w:rsidRDefault="007B541B" w:rsidP="00DE2936">
    <w:pPr>
      <w:pStyle w:val="Header"/>
    </w:pPr>
  </w:p>
  <w:p w14:paraId="5849CFD3" w14:textId="77777777" w:rsidR="007B541B" w:rsidRDefault="007B541B" w:rsidP="00DE2936">
    <w:pPr>
      <w:pStyle w:val="Header"/>
    </w:pPr>
  </w:p>
  <w:p w14:paraId="52351B07" w14:textId="77777777" w:rsidR="007B541B" w:rsidRDefault="007B541B" w:rsidP="00DE2936">
    <w:pPr>
      <w:pStyle w:val="Header"/>
    </w:pPr>
  </w:p>
  <w:p w14:paraId="13CA09E4" w14:textId="77777777" w:rsidR="007B541B" w:rsidRDefault="007B541B" w:rsidP="00DE2936">
    <w:pPr>
      <w:pStyle w:val="Header"/>
    </w:pPr>
  </w:p>
  <w:p w14:paraId="1CF63707" w14:textId="77777777" w:rsidR="007B541B" w:rsidRDefault="007B541B" w:rsidP="00DE2936">
    <w:pPr>
      <w:pStyle w:val="Header"/>
    </w:pPr>
  </w:p>
  <w:p w14:paraId="5C239D7D" w14:textId="77777777" w:rsidR="007B541B" w:rsidRDefault="007B541B" w:rsidP="00DE2936">
    <w:pPr>
      <w:pStyle w:val="Header"/>
    </w:pPr>
  </w:p>
  <w:p w14:paraId="496A00D8" w14:textId="77777777" w:rsidR="007B541B" w:rsidRPr="00DE2936" w:rsidRDefault="007B541B" w:rsidP="00DE293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A50115" w14:textId="4EB0C087" w:rsidR="008C5BCB" w:rsidRDefault="00187BCC">
    <w:pPr>
      <w:pStyle w:val="Header"/>
    </w:pPr>
    <w:fldSimple w:instr=" STYLEREF &quot;Heading 1&quot; \* MERGEFORMAT ">
      <w:r w:rsidR="000C29BC">
        <w:rPr>
          <w:noProof/>
        </w:rPr>
        <w:t>Preface</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A854A1" w14:textId="77777777" w:rsidR="00DE2936" w:rsidRDefault="00DE2936" w:rsidP="00DE2936">
    <w:pPr>
      <w:pStyle w:val="Header"/>
    </w:pPr>
  </w:p>
  <w:p w14:paraId="42E0AEF6" w14:textId="77777777" w:rsidR="007B541B" w:rsidRDefault="007B541B" w:rsidP="00DE2936">
    <w:pPr>
      <w:pStyle w:val="Header"/>
    </w:pPr>
  </w:p>
  <w:p w14:paraId="6589E146" w14:textId="77777777" w:rsidR="007B541B" w:rsidRDefault="007B541B" w:rsidP="00DE2936">
    <w:pPr>
      <w:pStyle w:val="Header"/>
    </w:pPr>
  </w:p>
  <w:p w14:paraId="592A0842" w14:textId="77777777" w:rsidR="007B541B" w:rsidRDefault="007B541B" w:rsidP="00DE2936">
    <w:pPr>
      <w:pStyle w:val="Header"/>
    </w:pPr>
  </w:p>
  <w:p w14:paraId="296DFB9C" w14:textId="77777777" w:rsidR="007B541B" w:rsidRDefault="007B541B" w:rsidP="00DE2936">
    <w:pPr>
      <w:pStyle w:val="Header"/>
    </w:pPr>
  </w:p>
  <w:p w14:paraId="7962D677" w14:textId="77777777" w:rsidR="007B541B" w:rsidRDefault="007B541B" w:rsidP="00DE2936">
    <w:pPr>
      <w:pStyle w:val="Header"/>
    </w:pPr>
  </w:p>
  <w:p w14:paraId="376F3CA9" w14:textId="77777777" w:rsidR="007B541B" w:rsidRPr="00DE2936" w:rsidRDefault="007B541B" w:rsidP="00DE29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D91D5A"/>
    <w:multiLevelType w:val="multilevel"/>
    <w:tmpl w:val="8DCA1562"/>
    <w:styleLink w:val="CurrentList1"/>
    <w:lvl w:ilvl="0">
      <w:start w:val="1"/>
      <w:numFmt w:val="decimal"/>
      <w:lvlText w:val="Chapter %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5641A4"/>
    <w:multiLevelType w:val="multilevel"/>
    <w:tmpl w:val="44E8E6CC"/>
    <w:styleLink w:val="CurrentList3"/>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E4498D"/>
    <w:multiLevelType w:val="multilevel"/>
    <w:tmpl w:val="CDE0CABC"/>
    <w:styleLink w:val="CurrentList5"/>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C953BC9"/>
    <w:multiLevelType w:val="hybridMultilevel"/>
    <w:tmpl w:val="B56EC216"/>
    <w:lvl w:ilvl="0" w:tplc="82B6152E">
      <w:start w:val="1"/>
      <w:numFmt w:val="decimal"/>
      <w:lvlText w:val="Chapter %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C6078C"/>
    <w:multiLevelType w:val="hybridMultilevel"/>
    <w:tmpl w:val="2D7407CA"/>
    <w:lvl w:ilvl="0" w:tplc="01185B36">
      <w:start w:val="1"/>
      <w:numFmt w:val="decimal"/>
      <w:lvlText w:val="Chapter %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710E06"/>
    <w:multiLevelType w:val="hybridMultilevel"/>
    <w:tmpl w:val="7054C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45573E"/>
    <w:multiLevelType w:val="multilevel"/>
    <w:tmpl w:val="E2CA254A"/>
    <w:styleLink w:val="CurrentList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41A77622"/>
    <w:multiLevelType w:val="multilevel"/>
    <w:tmpl w:val="E2CA2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E44B50"/>
    <w:multiLevelType w:val="multilevel"/>
    <w:tmpl w:val="44E8E6CC"/>
    <w:styleLink w:val="CurrentList2"/>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7B77260"/>
    <w:multiLevelType w:val="multilevel"/>
    <w:tmpl w:val="4C48CDDA"/>
    <w:styleLink w:val="CurrentList6"/>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7FE0616"/>
    <w:multiLevelType w:val="hybridMultilevel"/>
    <w:tmpl w:val="77464B62"/>
    <w:lvl w:ilvl="0" w:tplc="4A1A2910">
      <w:start w:val="1"/>
      <w:numFmt w:val="decimal"/>
      <w:lvlText w:val="Chapter %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E80FB5"/>
    <w:multiLevelType w:val="multilevel"/>
    <w:tmpl w:val="B56EC216"/>
    <w:styleLink w:val="CurrentList7"/>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F003E9F"/>
    <w:multiLevelType w:val="hybridMultilevel"/>
    <w:tmpl w:val="E5EC2F5E"/>
    <w:lvl w:ilvl="0" w:tplc="2160C562">
      <w:start w:val="1"/>
      <w:numFmt w:val="decimal"/>
      <w:lvlText w:val="Chapter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A029A7"/>
    <w:multiLevelType w:val="hybridMultilevel"/>
    <w:tmpl w:val="57BA0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815CC5"/>
    <w:multiLevelType w:val="multilevel"/>
    <w:tmpl w:val="F9A61B02"/>
    <w:styleLink w:val="CurrentList4"/>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9545E73"/>
    <w:multiLevelType w:val="multilevel"/>
    <w:tmpl w:val="4510E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295721">
    <w:abstractNumId w:val="13"/>
  </w:num>
  <w:num w:numId="2" w16cid:durableId="929893757">
    <w:abstractNumId w:val="3"/>
  </w:num>
  <w:num w:numId="3" w16cid:durableId="1193301419">
    <w:abstractNumId w:val="5"/>
  </w:num>
  <w:num w:numId="4" w16cid:durableId="1076706147">
    <w:abstractNumId w:val="0"/>
  </w:num>
  <w:num w:numId="5" w16cid:durableId="1870802213">
    <w:abstractNumId w:val="8"/>
  </w:num>
  <w:num w:numId="6" w16cid:durableId="1885290977">
    <w:abstractNumId w:val="1"/>
  </w:num>
  <w:num w:numId="7" w16cid:durableId="876702400">
    <w:abstractNumId w:val="14"/>
  </w:num>
  <w:num w:numId="8" w16cid:durableId="1871526066">
    <w:abstractNumId w:val="2"/>
  </w:num>
  <w:num w:numId="9" w16cid:durableId="520556247">
    <w:abstractNumId w:val="9"/>
  </w:num>
  <w:num w:numId="10" w16cid:durableId="1233270079">
    <w:abstractNumId w:val="11"/>
  </w:num>
  <w:num w:numId="11" w16cid:durableId="983195666">
    <w:abstractNumId w:val="10"/>
  </w:num>
  <w:num w:numId="12" w16cid:durableId="1788547685">
    <w:abstractNumId w:val="12"/>
  </w:num>
  <w:num w:numId="13" w16cid:durableId="264771686">
    <w:abstractNumId w:val="4"/>
  </w:num>
  <w:num w:numId="14" w16cid:durableId="1174103199">
    <w:abstractNumId w:val="7"/>
  </w:num>
  <w:num w:numId="15" w16cid:durableId="522550154">
    <w:abstractNumId w:val="15"/>
  </w:num>
  <w:num w:numId="16" w16cid:durableId="60099534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footnotePr>
    <w:pos w:val="beneathText"/>
    <w:footnote w:id="-1"/>
    <w:footnote w:id="0"/>
  </w:footnotePr>
  <w:endnotePr>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D40"/>
    <w:rsid w:val="00004D7F"/>
    <w:rsid w:val="00015FFC"/>
    <w:rsid w:val="000311E2"/>
    <w:rsid w:val="00036B8E"/>
    <w:rsid w:val="00043936"/>
    <w:rsid w:val="00046356"/>
    <w:rsid w:val="000467D6"/>
    <w:rsid w:val="0005006E"/>
    <w:rsid w:val="00055F1F"/>
    <w:rsid w:val="00057948"/>
    <w:rsid w:val="000A6056"/>
    <w:rsid w:val="000B263E"/>
    <w:rsid w:val="000C183F"/>
    <w:rsid w:val="000C29BC"/>
    <w:rsid w:val="000C77AF"/>
    <w:rsid w:val="000E7A03"/>
    <w:rsid w:val="0010181F"/>
    <w:rsid w:val="00123E5F"/>
    <w:rsid w:val="0014522F"/>
    <w:rsid w:val="001545B7"/>
    <w:rsid w:val="00170C98"/>
    <w:rsid w:val="0017351E"/>
    <w:rsid w:val="00175F9F"/>
    <w:rsid w:val="00180080"/>
    <w:rsid w:val="00187BCC"/>
    <w:rsid w:val="001A4DDB"/>
    <w:rsid w:val="001B02D8"/>
    <w:rsid w:val="001D04E2"/>
    <w:rsid w:val="001D14D9"/>
    <w:rsid w:val="001D40DA"/>
    <w:rsid w:val="001F0B4E"/>
    <w:rsid w:val="001F0E1B"/>
    <w:rsid w:val="002029E8"/>
    <w:rsid w:val="00203E78"/>
    <w:rsid w:val="002049E2"/>
    <w:rsid w:val="002112FE"/>
    <w:rsid w:val="00244C73"/>
    <w:rsid w:val="00251F25"/>
    <w:rsid w:val="002627B9"/>
    <w:rsid w:val="002654F5"/>
    <w:rsid w:val="002718AD"/>
    <w:rsid w:val="002A4C9B"/>
    <w:rsid w:val="002D5814"/>
    <w:rsid w:val="0030248E"/>
    <w:rsid w:val="003431F2"/>
    <w:rsid w:val="0038461D"/>
    <w:rsid w:val="00385C8B"/>
    <w:rsid w:val="00396612"/>
    <w:rsid w:val="003A1936"/>
    <w:rsid w:val="003B2E05"/>
    <w:rsid w:val="003B4A21"/>
    <w:rsid w:val="003D3F0F"/>
    <w:rsid w:val="003E28DB"/>
    <w:rsid w:val="003F200C"/>
    <w:rsid w:val="003F3654"/>
    <w:rsid w:val="00400AD9"/>
    <w:rsid w:val="00403757"/>
    <w:rsid w:val="00430D40"/>
    <w:rsid w:val="004524EE"/>
    <w:rsid w:val="00473D95"/>
    <w:rsid w:val="00481A49"/>
    <w:rsid w:val="00486BB6"/>
    <w:rsid w:val="00491109"/>
    <w:rsid w:val="004A052B"/>
    <w:rsid w:val="004A6A15"/>
    <w:rsid w:val="004B1CDE"/>
    <w:rsid w:val="004C499C"/>
    <w:rsid w:val="004D4B36"/>
    <w:rsid w:val="004E7CD7"/>
    <w:rsid w:val="005379D9"/>
    <w:rsid w:val="005467DA"/>
    <w:rsid w:val="005568CB"/>
    <w:rsid w:val="00563156"/>
    <w:rsid w:val="00566CF8"/>
    <w:rsid w:val="00572D42"/>
    <w:rsid w:val="00573685"/>
    <w:rsid w:val="005979F3"/>
    <w:rsid w:val="005B0E16"/>
    <w:rsid w:val="005B462E"/>
    <w:rsid w:val="005C687A"/>
    <w:rsid w:val="005D562A"/>
    <w:rsid w:val="005F4840"/>
    <w:rsid w:val="00605271"/>
    <w:rsid w:val="00620330"/>
    <w:rsid w:val="00624169"/>
    <w:rsid w:val="00633430"/>
    <w:rsid w:val="00677CED"/>
    <w:rsid w:val="0069386C"/>
    <w:rsid w:val="006A0EFE"/>
    <w:rsid w:val="006D2DA3"/>
    <w:rsid w:val="006E2E7E"/>
    <w:rsid w:val="00710997"/>
    <w:rsid w:val="00716213"/>
    <w:rsid w:val="007334AB"/>
    <w:rsid w:val="007364BC"/>
    <w:rsid w:val="007700AC"/>
    <w:rsid w:val="007732DE"/>
    <w:rsid w:val="00777D8A"/>
    <w:rsid w:val="00780119"/>
    <w:rsid w:val="007B541B"/>
    <w:rsid w:val="007C2D6A"/>
    <w:rsid w:val="007C4C14"/>
    <w:rsid w:val="00816A31"/>
    <w:rsid w:val="008174CB"/>
    <w:rsid w:val="00817747"/>
    <w:rsid w:val="00820F31"/>
    <w:rsid w:val="00834705"/>
    <w:rsid w:val="00840C2D"/>
    <w:rsid w:val="008676EB"/>
    <w:rsid w:val="0087719C"/>
    <w:rsid w:val="00892414"/>
    <w:rsid w:val="008A5331"/>
    <w:rsid w:val="008C3815"/>
    <w:rsid w:val="008C5BCB"/>
    <w:rsid w:val="008E11D0"/>
    <w:rsid w:val="008E6698"/>
    <w:rsid w:val="00902447"/>
    <w:rsid w:val="00902FD5"/>
    <w:rsid w:val="00925FB1"/>
    <w:rsid w:val="0092615F"/>
    <w:rsid w:val="0093007D"/>
    <w:rsid w:val="00932B07"/>
    <w:rsid w:val="00941705"/>
    <w:rsid w:val="00950BDE"/>
    <w:rsid w:val="00952054"/>
    <w:rsid w:val="00952BCF"/>
    <w:rsid w:val="00961CE4"/>
    <w:rsid w:val="00983C50"/>
    <w:rsid w:val="009B590B"/>
    <w:rsid w:val="009C01E0"/>
    <w:rsid w:val="009D1871"/>
    <w:rsid w:val="009D79DF"/>
    <w:rsid w:val="009E4858"/>
    <w:rsid w:val="009F0D2B"/>
    <w:rsid w:val="009F1679"/>
    <w:rsid w:val="009F6198"/>
    <w:rsid w:val="00A003BF"/>
    <w:rsid w:val="00A022F4"/>
    <w:rsid w:val="00A32685"/>
    <w:rsid w:val="00A46B53"/>
    <w:rsid w:val="00A67319"/>
    <w:rsid w:val="00A827DD"/>
    <w:rsid w:val="00AC76D7"/>
    <w:rsid w:val="00B06606"/>
    <w:rsid w:val="00B1074D"/>
    <w:rsid w:val="00B10826"/>
    <w:rsid w:val="00B22FBB"/>
    <w:rsid w:val="00B364C7"/>
    <w:rsid w:val="00B8099F"/>
    <w:rsid w:val="00B91DF7"/>
    <w:rsid w:val="00BA547E"/>
    <w:rsid w:val="00BA6019"/>
    <w:rsid w:val="00BA70D0"/>
    <w:rsid w:val="00BB71A7"/>
    <w:rsid w:val="00BC7DD9"/>
    <w:rsid w:val="00BD5C8E"/>
    <w:rsid w:val="00BE1891"/>
    <w:rsid w:val="00BF3C91"/>
    <w:rsid w:val="00C10991"/>
    <w:rsid w:val="00C15EE0"/>
    <w:rsid w:val="00C35061"/>
    <w:rsid w:val="00C363D1"/>
    <w:rsid w:val="00C5385F"/>
    <w:rsid w:val="00C70840"/>
    <w:rsid w:val="00C711E0"/>
    <w:rsid w:val="00C77345"/>
    <w:rsid w:val="00C819B4"/>
    <w:rsid w:val="00C94763"/>
    <w:rsid w:val="00C9608C"/>
    <w:rsid w:val="00CC6CF7"/>
    <w:rsid w:val="00CD211A"/>
    <w:rsid w:val="00CD5BB9"/>
    <w:rsid w:val="00CE2F87"/>
    <w:rsid w:val="00CE3664"/>
    <w:rsid w:val="00CE3883"/>
    <w:rsid w:val="00CE4AFD"/>
    <w:rsid w:val="00CF6152"/>
    <w:rsid w:val="00CF6FF7"/>
    <w:rsid w:val="00D0000F"/>
    <w:rsid w:val="00D06B80"/>
    <w:rsid w:val="00D1625F"/>
    <w:rsid w:val="00D30D6D"/>
    <w:rsid w:val="00D313E1"/>
    <w:rsid w:val="00D36027"/>
    <w:rsid w:val="00D71708"/>
    <w:rsid w:val="00D74AFB"/>
    <w:rsid w:val="00D76737"/>
    <w:rsid w:val="00D830C6"/>
    <w:rsid w:val="00D86FD5"/>
    <w:rsid w:val="00D90B2E"/>
    <w:rsid w:val="00D95DAA"/>
    <w:rsid w:val="00D9632B"/>
    <w:rsid w:val="00DB2340"/>
    <w:rsid w:val="00DE2936"/>
    <w:rsid w:val="00DF0AB8"/>
    <w:rsid w:val="00E044AB"/>
    <w:rsid w:val="00E05EC6"/>
    <w:rsid w:val="00E063EF"/>
    <w:rsid w:val="00E11281"/>
    <w:rsid w:val="00E138A2"/>
    <w:rsid w:val="00E14D7C"/>
    <w:rsid w:val="00E465C7"/>
    <w:rsid w:val="00E60A01"/>
    <w:rsid w:val="00E862D7"/>
    <w:rsid w:val="00E9003F"/>
    <w:rsid w:val="00E90937"/>
    <w:rsid w:val="00E96041"/>
    <w:rsid w:val="00EA23F1"/>
    <w:rsid w:val="00EC4C1F"/>
    <w:rsid w:val="00ED5FE4"/>
    <w:rsid w:val="00ED7C6C"/>
    <w:rsid w:val="00EE067F"/>
    <w:rsid w:val="00EE70FA"/>
    <w:rsid w:val="00EF2A79"/>
    <w:rsid w:val="00EF5450"/>
    <w:rsid w:val="00F17920"/>
    <w:rsid w:val="00F84BDD"/>
    <w:rsid w:val="00FD649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E10AF"/>
  <w15:chartTrackingRefBased/>
  <w15:docId w15:val="{FD9950E3-0019-0644-8591-631EE065F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Noto Serif" w:eastAsia="Noto Serif" w:hAnsi="Noto Serif" w:cs="Scheherazade New"/>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03F"/>
    <w:rPr>
      <w:sz w:val="23"/>
      <w:lang w:val="en-US"/>
    </w:rPr>
  </w:style>
  <w:style w:type="paragraph" w:styleId="Heading1">
    <w:name w:val="heading 1"/>
    <w:basedOn w:val="Normal"/>
    <w:next w:val="Normal"/>
    <w:link w:val="Heading1Char"/>
    <w:uiPriority w:val="9"/>
    <w:qFormat/>
    <w:rsid w:val="003431F2"/>
    <w:pPr>
      <w:keepNext/>
      <w:keepLines/>
      <w:tabs>
        <w:tab w:val="left" w:pos="1701"/>
      </w:tabs>
      <w:spacing w:before="360" w:after="80"/>
      <w:ind w:left="1701" w:hanging="1701"/>
      <w:outlineLvl w:val="0"/>
    </w:pPr>
    <w:rPr>
      <w:b/>
      <w:bCs/>
      <w:color w:val="000000" w:themeColor="text1"/>
      <w:kern w:val="0"/>
      <w:sz w:val="28"/>
      <w:szCs w:val="26"/>
    </w:rPr>
  </w:style>
  <w:style w:type="paragraph" w:styleId="Heading2">
    <w:name w:val="heading 2"/>
    <w:basedOn w:val="Heading1"/>
    <w:next w:val="Normal"/>
    <w:link w:val="Heading2Char"/>
    <w:uiPriority w:val="9"/>
    <w:unhideWhenUsed/>
    <w:qFormat/>
    <w:rsid w:val="00403757"/>
    <w:pPr>
      <w:ind w:left="0" w:firstLine="0"/>
      <w:outlineLvl w:val="1"/>
    </w:pPr>
    <w:rPr>
      <w:b w:val="0"/>
      <w:bCs w:val="0"/>
      <w:i/>
      <w:iCs/>
      <w:sz w:val="23"/>
    </w:rPr>
  </w:style>
  <w:style w:type="paragraph" w:styleId="Heading3">
    <w:name w:val="heading 3"/>
    <w:basedOn w:val="Heading"/>
    <w:next w:val="Normal"/>
    <w:link w:val="Heading3Char"/>
    <w:uiPriority w:val="9"/>
    <w:unhideWhenUsed/>
    <w:qFormat/>
    <w:pPr>
      <w:ind w:left="397"/>
      <w:outlineLvl w:val="2"/>
    </w:pPr>
    <w:rPr>
      <w:smallCaps/>
      <w:color w:val="000000"/>
      <w:sz w:val="22"/>
      <w:szCs w:val="22"/>
    </w:rPr>
  </w:style>
  <w:style w:type="paragraph" w:styleId="Heading4">
    <w:name w:val="heading 4"/>
    <w:basedOn w:val="Heading"/>
    <w:next w:val="Normal"/>
    <w:link w:val="Heading4Char"/>
    <w:uiPriority w:val="9"/>
    <w:unhideWhenUsed/>
    <w:qFormat/>
    <w:pPr>
      <w:keepLines/>
      <w:spacing w:before="80" w:after="40"/>
      <w:ind w:left="850"/>
      <w:outlineLvl w:val="3"/>
    </w:pPr>
    <w:rPr>
      <w:i/>
      <w:iCs/>
      <w:color w:val="000000"/>
    </w:rPr>
  </w:style>
  <w:style w:type="paragraph" w:styleId="Heading5">
    <w:name w:val="heading 5"/>
    <w:basedOn w:val="Heading"/>
    <w:next w:val="Normal"/>
    <w:link w:val="Heading5Char"/>
    <w:uiPriority w:val="9"/>
    <w:unhideWhenUsed/>
    <w:qFormat/>
    <w:pPr>
      <w:keepLines/>
      <w:spacing w:before="80" w:after="40"/>
      <w:ind w:left="1247"/>
      <w:outlineLvl w:val="4"/>
    </w:pPr>
    <w:rPr>
      <w:color w:val="000000"/>
      <w:sz w:val="20"/>
      <w:szCs w:val="20"/>
    </w:rPr>
  </w:style>
  <w:style w:type="paragraph" w:styleId="Heading6">
    <w:name w:val="heading 6"/>
    <w:basedOn w:val="Heading"/>
    <w:next w:val="Normal"/>
    <w:link w:val="Heading6Char"/>
    <w:uiPriority w:val="9"/>
    <w:unhideWhenUsed/>
    <w:qFormat/>
    <w:pPr>
      <w:keepLines/>
      <w:spacing w:before="40" w:after="0"/>
      <w:ind w:left="1701"/>
      <w:outlineLvl w:val="5"/>
    </w:pPr>
    <w:rPr>
      <w:i/>
      <w:iCs/>
      <w:color w:val="000000"/>
      <w:sz w:val="20"/>
      <w:szCs w:val="20"/>
    </w:rPr>
  </w:style>
  <w:style w:type="paragraph" w:styleId="Heading7">
    <w:name w:val="heading 7"/>
    <w:basedOn w:val="Heading"/>
    <w:next w:val="Normal"/>
    <w:link w:val="Heading7Char"/>
    <w:uiPriority w:val="9"/>
    <w:unhideWhenUsed/>
    <w:qFormat/>
    <w:pPr>
      <w:keepLines/>
      <w:spacing w:before="40" w:after="0"/>
      <w:ind w:left="2098"/>
      <w:outlineLvl w:val="6"/>
    </w:pPr>
    <w:rPr>
      <w:color w:val="000000"/>
      <w:sz w:val="20"/>
      <w:szCs w:val="20"/>
    </w:rPr>
  </w:style>
  <w:style w:type="paragraph" w:styleId="Heading8">
    <w:name w:val="heading 8"/>
    <w:basedOn w:val="Heading"/>
    <w:next w:val="Normal"/>
    <w:link w:val="Heading8Char"/>
    <w:uiPriority w:val="9"/>
    <w:unhideWhenUsed/>
    <w:qFormat/>
    <w:pPr>
      <w:keepLines/>
      <w:spacing w:before="0" w:after="0"/>
      <w:ind w:left="2551"/>
      <w:outlineLvl w:val="7"/>
    </w:pPr>
    <w:rPr>
      <w:i/>
      <w:iCs/>
      <w:color w:val="000000"/>
      <w:sz w:val="18"/>
      <w:szCs w:val="18"/>
    </w:rPr>
  </w:style>
  <w:style w:type="paragraph" w:styleId="Heading9">
    <w:name w:val="heading 9"/>
    <w:basedOn w:val="Heading"/>
    <w:next w:val="Normal"/>
    <w:link w:val="Heading9Char"/>
    <w:uiPriority w:val="9"/>
    <w:unhideWhenUsed/>
    <w:qFormat/>
    <w:pPr>
      <w:keepLines/>
      <w:spacing w:before="0" w:after="0"/>
      <w:ind w:left="2948"/>
      <w:outlineLvl w:val="8"/>
    </w:pPr>
    <w:rPr>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llout">
    <w:name w:val="callout"/>
    <w:basedOn w:val="Normal"/>
    <w:qFormat/>
    <w:rsid w:val="00CC3197"/>
    <w:pPr>
      <w:pBdr>
        <w:top w:val="single" w:sz="4" w:space="14" w:color="DAC60A" w:shadow="1"/>
        <w:left w:val="single" w:sz="4" w:space="14" w:color="DAC60A" w:shadow="1"/>
        <w:bottom w:val="single" w:sz="4" w:space="14" w:color="DAC60A" w:shadow="1"/>
        <w:right w:val="single" w:sz="4" w:space="14" w:color="DAC60A" w:shadow="1"/>
      </w:pBdr>
      <w:shd w:val="clear" w:color="auto" w:fill="F0E9BC"/>
      <w:spacing w:before="284" w:after="284"/>
      <w:ind w:left="284" w:right="284"/>
      <w:contextualSpacing/>
    </w:pPr>
  </w:style>
  <w:style w:type="paragraph" w:customStyle="1" w:styleId="CalloutQuote">
    <w:name w:val="Callout Quote"/>
    <w:basedOn w:val="callout"/>
    <w:qFormat/>
    <w:pPr>
      <w:pBdr>
        <w:top w:val="single" w:sz="4" w:space="14" w:color="9E9E9E" w:shadow="1"/>
        <w:left w:val="single" w:sz="4" w:space="14" w:color="9E9E9E" w:shadow="1"/>
        <w:bottom w:val="single" w:sz="4" w:space="14" w:color="9E9E9E" w:shadow="1"/>
        <w:right w:val="single" w:sz="4" w:space="14" w:color="9E9E9E" w:shadow="1"/>
      </w:pBdr>
      <w:shd w:val="clear" w:color="auto" w:fill="F5F5F5"/>
    </w:pPr>
  </w:style>
  <w:style w:type="paragraph" w:customStyle="1" w:styleId="CalloutExample">
    <w:name w:val="Callout Example"/>
    <w:basedOn w:val="callout"/>
    <w:qFormat/>
    <w:pPr>
      <w:pBdr>
        <w:top w:val="single" w:sz="4" w:space="14" w:color="7852EE" w:shadow="1"/>
        <w:left w:val="single" w:sz="4" w:space="14" w:color="7852EE" w:shadow="1"/>
        <w:bottom w:val="single" w:sz="4" w:space="14" w:color="7852EE" w:shadow="1"/>
        <w:right w:val="single" w:sz="4" w:space="14" w:color="7852EE" w:shadow="1"/>
      </w:pBdr>
      <w:shd w:val="clear" w:color="auto" w:fill="F2EEFD"/>
    </w:pPr>
  </w:style>
  <w:style w:type="paragraph" w:customStyle="1" w:styleId="CalloutBug">
    <w:name w:val="Callout Bug"/>
    <w:basedOn w:val="callout"/>
    <w:qFormat/>
    <w:pPr>
      <w:pBdr>
        <w:top w:val="single" w:sz="4" w:space="14" w:color="E93147" w:shadow="1"/>
        <w:left w:val="single" w:sz="4" w:space="14" w:color="E93147" w:shadow="1"/>
        <w:bottom w:val="single" w:sz="4" w:space="14" w:color="E93147" w:shadow="1"/>
        <w:right w:val="single" w:sz="4" w:space="14" w:color="E93147" w:shadow="1"/>
      </w:pBdr>
      <w:shd w:val="clear" w:color="auto" w:fill="FDEAED"/>
    </w:pPr>
  </w:style>
  <w:style w:type="paragraph" w:customStyle="1" w:styleId="CalloutDanger">
    <w:name w:val="Callout Danger"/>
    <w:basedOn w:val="callout"/>
    <w:qFormat/>
    <w:pPr>
      <w:pBdr>
        <w:top w:val="single" w:sz="4" w:space="14" w:color="E93147" w:shadow="1"/>
        <w:left w:val="single" w:sz="4" w:space="14" w:color="E93147" w:shadow="1"/>
        <w:bottom w:val="single" w:sz="4" w:space="14" w:color="E93147" w:shadow="1"/>
        <w:right w:val="single" w:sz="4" w:space="14" w:color="E93147" w:shadow="1"/>
      </w:pBdr>
      <w:shd w:val="clear" w:color="auto" w:fill="FDEAED"/>
    </w:pPr>
  </w:style>
  <w:style w:type="paragraph" w:customStyle="1" w:styleId="CalloutFailure">
    <w:name w:val="Callout Failure"/>
    <w:basedOn w:val="callout"/>
    <w:qFormat/>
    <w:pPr>
      <w:pBdr>
        <w:top w:val="single" w:sz="4" w:space="14" w:color="E93147" w:shadow="1"/>
        <w:left w:val="single" w:sz="4" w:space="14" w:color="E93147" w:shadow="1"/>
        <w:bottom w:val="single" w:sz="4" w:space="14" w:color="E93147" w:shadow="1"/>
        <w:right w:val="single" w:sz="4" w:space="14" w:color="E93147" w:shadow="1"/>
      </w:pBdr>
      <w:shd w:val="clear" w:color="auto" w:fill="FDEAED"/>
    </w:pPr>
  </w:style>
  <w:style w:type="paragraph" w:customStyle="1" w:styleId="CalloutWarning">
    <w:name w:val="Callout Warning"/>
    <w:basedOn w:val="callout"/>
    <w:qFormat/>
    <w:pPr>
      <w:pBdr>
        <w:top w:val="single" w:sz="4" w:space="14" w:color="EC7500" w:shadow="1"/>
        <w:left w:val="single" w:sz="4" w:space="14" w:color="EC7500" w:shadow="1"/>
        <w:bottom w:val="single" w:sz="4" w:space="14" w:color="EC7500" w:shadow="1"/>
        <w:right w:val="single" w:sz="4" w:space="14" w:color="EC7500" w:shadow="1"/>
      </w:pBdr>
      <w:shd w:val="clear" w:color="auto" w:fill="FDF1E6"/>
    </w:pPr>
  </w:style>
  <w:style w:type="paragraph" w:customStyle="1" w:styleId="CalloutQuestion">
    <w:name w:val="Callout Question"/>
    <w:basedOn w:val="callout"/>
    <w:qFormat/>
    <w:pPr>
      <w:pBdr>
        <w:top w:val="single" w:sz="4" w:space="14" w:color="EC7500" w:shadow="1"/>
        <w:left w:val="single" w:sz="4" w:space="14" w:color="EC7500" w:shadow="1"/>
        <w:bottom w:val="single" w:sz="4" w:space="14" w:color="EC7500" w:shadow="1"/>
        <w:right w:val="single" w:sz="4" w:space="14" w:color="EC7500" w:shadow="1"/>
      </w:pBdr>
      <w:shd w:val="clear" w:color="auto" w:fill="FDF1E6"/>
    </w:pPr>
  </w:style>
  <w:style w:type="paragraph" w:customStyle="1" w:styleId="CalloutSuccess">
    <w:name w:val="Callout Success"/>
    <w:basedOn w:val="callout"/>
    <w:qFormat/>
    <w:pPr>
      <w:pBdr>
        <w:top w:val="single" w:sz="4" w:space="14" w:color="08B94E" w:shadow="1"/>
        <w:left w:val="single" w:sz="4" w:space="14" w:color="08B94E" w:shadow="1"/>
        <w:bottom w:val="single" w:sz="4" w:space="14" w:color="08B94E" w:shadow="1"/>
        <w:right w:val="single" w:sz="4" w:space="14" w:color="08B94E" w:shadow="1"/>
      </w:pBdr>
      <w:shd w:val="clear" w:color="auto" w:fill="E6F8ED"/>
    </w:pPr>
  </w:style>
  <w:style w:type="paragraph" w:customStyle="1" w:styleId="CalloutTip">
    <w:name w:val="Callout Tip"/>
    <w:basedOn w:val="callout"/>
    <w:qFormat/>
    <w:pPr>
      <w:pBdr>
        <w:top w:val="single" w:sz="4" w:space="14" w:color="00BFA5" w:shadow="1"/>
        <w:left w:val="single" w:sz="4" w:space="14" w:color="00BFA5" w:shadow="1"/>
        <w:bottom w:val="single" w:sz="4" w:space="14" w:color="00BFA5" w:shadow="1"/>
        <w:right w:val="single" w:sz="4" w:space="14" w:color="00BFA5" w:shadow="1"/>
      </w:pBdr>
      <w:shd w:val="clear" w:color="auto" w:fill="E6F9F6"/>
    </w:pPr>
  </w:style>
  <w:style w:type="paragraph" w:customStyle="1" w:styleId="CalloutTodo">
    <w:name w:val="Callout Todo"/>
    <w:basedOn w:val="callout"/>
    <w:qFormat/>
    <w:pPr>
      <w:pBdr>
        <w:top w:val="single" w:sz="4" w:space="14" w:color="00B8D4" w:shadow="1"/>
        <w:left w:val="single" w:sz="4" w:space="14" w:color="00B8D4" w:shadow="1"/>
        <w:bottom w:val="single" w:sz="4" w:space="14" w:color="00B8D4" w:shadow="1"/>
        <w:right w:val="single" w:sz="4" w:space="14" w:color="00B8D4" w:shadow="1"/>
      </w:pBdr>
      <w:shd w:val="clear" w:color="auto" w:fill="E6F8FB"/>
    </w:pPr>
  </w:style>
  <w:style w:type="paragraph" w:customStyle="1" w:styleId="CalloutInfo">
    <w:name w:val="Callout Info"/>
    <w:basedOn w:val="callout"/>
    <w:qFormat/>
    <w:pPr>
      <w:pBdr>
        <w:top w:val="single" w:sz="4" w:space="14" w:color="00B8D4" w:shadow="1"/>
        <w:left w:val="single" w:sz="4" w:space="14" w:color="00B8D4" w:shadow="1"/>
        <w:bottom w:val="single" w:sz="4" w:space="14" w:color="00B8D4" w:shadow="1"/>
        <w:right w:val="single" w:sz="4" w:space="14" w:color="00B8D4" w:shadow="1"/>
      </w:pBdr>
      <w:shd w:val="clear" w:color="auto" w:fill="E6F8FB"/>
    </w:pPr>
  </w:style>
  <w:style w:type="paragraph" w:customStyle="1" w:styleId="CalloutAbstract">
    <w:name w:val="Callout Abstract"/>
    <w:basedOn w:val="callout"/>
    <w:qFormat/>
    <w:pPr>
      <w:pBdr>
        <w:top w:val="single" w:sz="4" w:space="14" w:color="00B0FF" w:shadow="1"/>
        <w:left w:val="single" w:sz="4" w:space="14" w:color="00B0FF" w:shadow="1"/>
        <w:bottom w:val="single" w:sz="4" w:space="14" w:color="00B0FF" w:shadow="1"/>
        <w:right w:val="single" w:sz="4" w:space="14" w:color="00B0FF" w:shadow="1"/>
      </w:pBdr>
      <w:shd w:val="clear" w:color="auto" w:fill="E6F7FF"/>
    </w:pPr>
  </w:style>
  <w:style w:type="paragraph" w:customStyle="1" w:styleId="CalloutNote">
    <w:name w:val="Callout Note"/>
    <w:basedOn w:val="callout"/>
    <w:qFormat/>
    <w:pPr>
      <w:pBdr>
        <w:top w:val="single" w:sz="4" w:space="14" w:color="448AFF" w:shadow="1"/>
        <w:left w:val="single" w:sz="4" w:space="14" w:color="448AFF" w:shadow="1"/>
        <w:bottom w:val="single" w:sz="4" w:space="14" w:color="448AFF" w:shadow="1"/>
        <w:right w:val="single" w:sz="4" w:space="14" w:color="448AFF" w:shadow="1"/>
      </w:pBdr>
      <w:shd w:val="clear" w:color="auto" w:fill="ECF3FF"/>
    </w:pPr>
  </w:style>
  <w:style w:type="paragraph" w:customStyle="1" w:styleId="Heading">
    <w:name w:val="Heading"/>
    <w:basedOn w:val="Normal"/>
    <w:next w:val="Normal"/>
    <w:qFormat/>
    <w:pPr>
      <w:keepNext/>
      <w:spacing w:before="240" w:after="120"/>
    </w:pPr>
  </w:style>
  <w:style w:type="character" w:customStyle="1" w:styleId="Heading1Char">
    <w:name w:val="Heading 1 Char"/>
    <w:basedOn w:val="DefaultParagraphFont"/>
    <w:link w:val="Heading1"/>
    <w:uiPriority w:val="9"/>
    <w:rsid w:val="003431F2"/>
    <w:rPr>
      <w:b/>
      <w:bCs/>
      <w:color w:val="000000" w:themeColor="text1"/>
      <w:kern w:val="0"/>
      <w:sz w:val="28"/>
      <w:szCs w:val="26"/>
      <w:lang w:val="en-US"/>
    </w:rPr>
  </w:style>
  <w:style w:type="character" w:customStyle="1" w:styleId="Heading2Char">
    <w:name w:val="Heading 2 Char"/>
    <w:basedOn w:val="DefaultParagraphFont"/>
    <w:link w:val="Heading2"/>
    <w:uiPriority w:val="9"/>
    <w:rsid w:val="00403757"/>
    <w:rPr>
      <w:i/>
      <w:iCs/>
      <w:color w:val="000000" w:themeColor="text1"/>
      <w:kern w:val="0"/>
      <w:sz w:val="23"/>
      <w:szCs w:val="26"/>
      <w:lang w:val="en-US"/>
    </w:rPr>
  </w:style>
  <w:style w:type="character" w:customStyle="1" w:styleId="Heading3Char">
    <w:name w:val="Heading 3 Char"/>
    <w:basedOn w:val="DefaultParagraphFont"/>
    <w:link w:val="Heading3"/>
    <w:uiPriority w:val="9"/>
    <w:rsid w:val="002627B9"/>
    <w:rPr>
      <w:smallCaps/>
      <w:sz w:val="22"/>
    </w:rPr>
  </w:style>
  <w:style w:type="character" w:customStyle="1" w:styleId="Heading4Char">
    <w:name w:val="Heading 4 Char"/>
    <w:basedOn w:val="DefaultParagraphFont"/>
    <w:link w:val="Heading4"/>
    <w:uiPriority w:val="9"/>
    <w:semiHidden/>
    <w:rsid w:val="00400AD9"/>
    <w:rPr>
      <w:i/>
      <w:iCs/>
      <w:color w:val="0F4761" w:themeColor="accent1" w:themeShade="BF"/>
    </w:rPr>
  </w:style>
  <w:style w:type="character" w:customStyle="1" w:styleId="Heading5Char">
    <w:name w:val="Heading 5 Char"/>
    <w:basedOn w:val="DefaultParagraphFont"/>
    <w:link w:val="Heading5"/>
    <w:uiPriority w:val="9"/>
    <w:semiHidden/>
    <w:rsid w:val="00400AD9"/>
    <w:rPr>
      <w:color w:val="0F4761" w:themeColor="accent1" w:themeShade="BF"/>
    </w:rPr>
  </w:style>
  <w:style w:type="character" w:customStyle="1" w:styleId="Heading6Char">
    <w:name w:val="Heading 6 Char"/>
    <w:basedOn w:val="DefaultParagraphFont"/>
    <w:link w:val="Heading6"/>
    <w:uiPriority w:val="9"/>
    <w:semiHidden/>
    <w:rsid w:val="00400AD9"/>
    <w:rPr>
      <w:i/>
      <w:iCs/>
      <w:color w:val="595959" w:themeColor="text1" w:themeTint="A6"/>
    </w:rPr>
  </w:style>
  <w:style w:type="character" w:customStyle="1" w:styleId="Heading7Char">
    <w:name w:val="Heading 7 Char"/>
    <w:basedOn w:val="DefaultParagraphFont"/>
    <w:link w:val="Heading7"/>
    <w:uiPriority w:val="9"/>
    <w:semiHidden/>
    <w:rsid w:val="00400AD9"/>
    <w:rPr>
      <w:color w:val="595959" w:themeColor="text1" w:themeTint="A6"/>
    </w:rPr>
  </w:style>
  <w:style w:type="character" w:customStyle="1" w:styleId="Heading8Char">
    <w:name w:val="Heading 8 Char"/>
    <w:basedOn w:val="DefaultParagraphFont"/>
    <w:link w:val="Heading8"/>
    <w:uiPriority w:val="9"/>
    <w:semiHidden/>
    <w:rsid w:val="00400AD9"/>
    <w:rPr>
      <w:i/>
      <w:iCs/>
      <w:color w:val="272727" w:themeColor="text1" w:themeTint="D8"/>
    </w:rPr>
  </w:style>
  <w:style w:type="character" w:customStyle="1" w:styleId="Heading9Char">
    <w:name w:val="Heading 9 Char"/>
    <w:basedOn w:val="DefaultParagraphFont"/>
    <w:link w:val="Heading9"/>
    <w:uiPriority w:val="9"/>
    <w:semiHidden/>
    <w:rsid w:val="00400AD9"/>
    <w:rPr>
      <w:color w:val="272727" w:themeColor="text1" w:themeTint="D8"/>
    </w:rPr>
  </w:style>
  <w:style w:type="paragraph" w:styleId="Title">
    <w:name w:val="Title"/>
    <w:basedOn w:val="Normal"/>
    <w:next w:val="Normal"/>
    <w:link w:val="TitleChar"/>
    <w:uiPriority w:val="10"/>
    <w:qFormat/>
    <w:rsid w:val="008E11D0"/>
    <w:pPr>
      <w:spacing w:before="2268" w:after="80" w:line="240" w:lineRule="auto"/>
      <w:contextualSpacing/>
      <w:jc w:val="center"/>
    </w:pPr>
    <w:rPr>
      <w:b/>
      <w:kern w:val="0"/>
      <w:sz w:val="32"/>
      <w:szCs w:val="56"/>
    </w:rPr>
  </w:style>
  <w:style w:type="character" w:customStyle="1" w:styleId="TitleChar">
    <w:name w:val="Title Char"/>
    <w:basedOn w:val="DefaultParagraphFont"/>
    <w:link w:val="Title"/>
    <w:uiPriority w:val="10"/>
    <w:rsid w:val="008E11D0"/>
    <w:rPr>
      <w:b/>
      <w:kern w:val="0"/>
      <w:sz w:val="32"/>
      <w:szCs w:val="56"/>
      <w:lang w:val="en-US"/>
    </w:rPr>
  </w:style>
  <w:style w:type="paragraph" w:styleId="Subtitle">
    <w:name w:val="Subtitle"/>
    <w:basedOn w:val="Normal"/>
    <w:next w:val="Normal"/>
    <w:link w:val="SubtitleChar"/>
    <w:uiPriority w:val="11"/>
    <w:qFormat/>
    <w:rsid w:val="00DE2936"/>
    <w:pPr>
      <w:numPr>
        <w:ilvl w:val="1"/>
      </w:numPr>
      <w:jc w:val="center"/>
    </w:pPr>
    <w:rPr>
      <w:kern w:val="0"/>
      <w:sz w:val="28"/>
      <w:szCs w:val="30"/>
    </w:rPr>
  </w:style>
  <w:style w:type="character" w:customStyle="1" w:styleId="SubtitleChar">
    <w:name w:val="Subtitle Char"/>
    <w:basedOn w:val="DefaultParagraphFont"/>
    <w:link w:val="Subtitle"/>
    <w:uiPriority w:val="11"/>
    <w:rsid w:val="00DE2936"/>
    <w:rPr>
      <w:kern w:val="0"/>
      <w:sz w:val="28"/>
      <w:szCs w:val="30"/>
      <w:lang w:val="en-US"/>
    </w:rPr>
  </w:style>
  <w:style w:type="paragraph" w:styleId="Quote">
    <w:name w:val="Quote"/>
    <w:basedOn w:val="Normal"/>
    <w:next w:val="Normal"/>
    <w:link w:val="QuoteChar"/>
    <w:uiPriority w:val="29"/>
    <w:qFormat/>
    <w:rsid w:val="00400AD9"/>
    <w:pPr>
      <w:spacing w:before="160"/>
      <w:jc w:val="center"/>
    </w:pPr>
    <w:rPr>
      <w:i/>
      <w:iCs/>
      <w:color w:val="404040" w:themeColor="text1" w:themeTint="BF"/>
    </w:rPr>
  </w:style>
  <w:style w:type="character" w:customStyle="1" w:styleId="QuoteChar">
    <w:name w:val="Quote Char"/>
    <w:basedOn w:val="DefaultParagraphFont"/>
    <w:link w:val="Quote"/>
    <w:uiPriority w:val="29"/>
    <w:rsid w:val="00400AD9"/>
    <w:rPr>
      <w:i/>
      <w:iCs/>
      <w:color w:val="404040" w:themeColor="text1" w:themeTint="BF"/>
    </w:rPr>
  </w:style>
  <w:style w:type="paragraph" w:styleId="ListParagraph">
    <w:name w:val="List Paragraph"/>
    <w:basedOn w:val="Normal"/>
    <w:uiPriority w:val="34"/>
    <w:qFormat/>
    <w:rsid w:val="00400AD9"/>
    <w:pPr>
      <w:ind w:left="720"/>
      <w:contextualSpacing/>
    </w:pPr>
  </w:style>
  <w:style w:type="character" w:styleId="IntenseEmphasis">
    <w:name w:val="Intense Emphasis"/>
    <w:basedOn w:val="DefaultParagraphFont"/>
    <w:uiPriority w:val="21"/>
    <w:qFormat/>
    <w:rsid w:val="00400AD9"/>
    <w:rPr>
      <w:i/>
      <w:iCs/>
      <w:color w:val="0F4761" w:themeColor="accent1" w:themeShade="BF"/>
    </w:rPr>
  </w:style>
  <w:style w:type="paragraph" w:styleId="IntenseQuote">
    <w:name w:val="Intense Quote"/>
    <w:basedOn w:val="Normal"/>
    <w:next w:val="Normal"/>
    <w:link w:val="IntenseQuoteChar"/>
    <w:uiPriority w:val="30"/>
    <w:qFormat/>
    <w:rsid w:val="00400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AD9"/>
    <w:rPr>
      <w:i/>
      <w:iCs/>
      <w:color w:val="0F4761" w:themeColor="accent1" w:themeShade="BF"/>
    </w:rPr>
  </w:style>
  <w:style w:type="character" w:styleId="IntenseReference">
    <w:name w:val="Intense Reference"/>
    <w:basedOn w:val="DefaultParagraphFont"/>
    <w:uiPriority w:val="32"/>
    <w:qFormat/>
    <w:rsid w:val="00400AD9"/>
    <w:rPr>
      <w:b/>
      <w:bCs/>
      <w:smallCaps/>
      <w:color w:val="0F4761" w:themeColor="accent1" w:themeShade="BF"/>
      <w:spacing w:val="5"/>
    </w:rPr>
  </w:style>
  <w:style w:type="paragraph" w:customStyle="1" w:styleId="Abstractkeywordsheading">
    <w:name w:val="Abstract &amp; keywords heading"/>
    <w:basedOn w:val="Normal"/>
    <w:next w:val="BodyText"/>
    <w:qFormat/>
    <w:rsid w:val="00E862D7"/>
    <w:pPr>
      <w:spacing w:before="240"/>
      <w:outlineLvl w:val="0"/>
    </w:pPr>
    <w:rPr>
      <w:b/>
      <w:i/>
      <w:iCs/>
    </w:rPr>
  </w:style>
  <w:style w:type="paragraph" w:styleId="BodyText">
    <w:name w:val="Body Text"/>
    <w:basedOn w:val="Normal"/>
    <w:link w:val="BodyTextChar"/>
    <w:uiPriority w:val="99"/>
    <w:unhideWhenUsed/>
    <w:rsid w:val="003F3654"/>
    <w:pPr>
      <w:spacing w:after="120"/>
    </w:pPr>
    <w:rPr>
      <w:szCs w:val="25"/>
    </w:rPr>
  </w:style>
  <w:style w:type="character" w:customStyle="1" w:styleId="BodyTextChar">
    <w:name w:val="Body Text Char"/>
    <w:basedOn w:val="DefaultParagraphFont"/>
    <w:link w:val="BodyText"/>
    <w:uiPriority w:val="99"/>
    <w:rsid w:val="003F3654"/>
    <w:rPr>
      <w:sz w:val="23"/>
      <w:szCs w:val="25"/>
      <w:lang w:val="en-US"/>
    </w:rPr>
  </w:style>
  <w:style w:type="paragraph" w:styleId="NormalWeb">
    <w:name w:val="Normal (Web)"/>
    <w:basedOn w:val="Normal"/>
    <w:link w:val="NormalWebChar"/>
    <w:uiPriority w:val="99"/>
    <w:unhideWhenUsed/>
    <w:rsid w:val="00E9003F"/>
    <w:pPr>
      <w:spacing w:before="100" w:beforeAutospacing="1" w:after="100" w:afterAutospacing="1" w:line="240" w:lineRule="auto"/>
    </w:pPr>
    <w:rPr>
      <w:kern w:val="0"/>
      <w:sz w:val="24"/>
      <w14:ligatures w14:val="none"/>
    </w:rPr>
  </w:style>
  <w:style w:type="paragraph" w:styleId="FootnoteText">
    <w:name w:val="footnote text"/>
    <w:basedOn w:val="Normal"/>
    <w:link w:val="FootnoteTextChar"/>
    <w:uiPriority w:val="99"/>
    <w:unhideWhenUsed/>
    <w:rsid w:val="00BD5C8E"/>
    <w:pPr>
      <w:spacing w:after="60" w:line="240" w:lineRule="auto"/>
      <w:ind w:left="113" w:hanging="113"/>
    </w:pPr>
    <w:rPr>
      <w:sz w:val="20"/>
      <w:szCs w:val="20"/>
    </w:rPr>
  </w:style>
  <w:style w:type="character" w:customStyle="1" w:styleId="FootnoteTextChar">
    <w:name w:val="Footnote Text Char"/>
    <w:basedOn w:val="DefaultParagraphFont"/>
    <w:link w:val="FootnoteText"/>
    <w:uiPriority w:val="99"/>
    <w:rsid w:val="00BD5C8E"/>
    <w:rPr>
      <w:sz w:val="20"/>
      <w:szCs w:val="20"/>
      <w:lang w:val="en-US"/>
    </w:rPr>
  </w:style>
  <w:style w:type="character" w:styleId="FootnoteReference">
    <w:name w:val="footnote reference"/>
    <w:basedOn w:val="DefaultParagraphFont"/>
    <w:uiPriority w:val="99"/>
    <w:unhideWhenUsed/>
    <w:rsid w:val="00D36027"/>
    <w:rPr>
      <w:vertAlign w:val="superscript"/>
    </w:rPr>
  </w:style>
  <w:style w:type="paragraph" w:styleId="EndnoteText">
    <w:name w:val="endnote text"/>
    <w:basedOn w:val="sdendnote-western"/>
    <w:link w:val="EndnoteTextChar"/>
    <w:uiPriority w:val="99"/>
    <w:unhideWhenUsed/>
    <w:rsid w:val="00BD5C8E"/>
    <w:pPr>
      <w:tabs>
        <w:tab w:val="left" w:pos="397"/>
        <w:tab w:val="left" w:pos="482"/>
        <w:tab w:val="left" w:pos="567"/>
      </w:tabs>
      <w:spacing w:before="0" w:beforeAutospacing="0" w:after="60"/>
      <w:ind w:left="397" w:hanging="397"/>
    </w:pPr>
    <w:rPr>
      <w:lang w:val="en-US"/>
    </w:rPr>
  </w:style>
  <w:style w:type="character" w:customStyle="1" w:styleId="EndnoteTextChar">
    <w:name w:val="Endnote Text Char"/>
    <w:basedOn w:val="DefaultParagraphFont"/>
    <w:link w:val="EndnoteText"/>
    <w:uiPriority w:val="99"/>
    <w:rsid w:val="00BD5C8E"/>
    <w:rPr>
      <w:kern w:val="0"/>
      <w:sz w:val="22"/>
      <w:szCs w:val="22"/>
      <w:lang w:val="en-US"/>
      <w14:ligatures w14:val="none"/>
    </w:rPr>
  </w:style>
  <w:style w:type="character" w:styleId="EndnoteReference">
    <w:name w:val="endnote reference"/>
    <w:basedOn w:val="DefaultParagraphFont"/>
    <w:uiPriority w:val="99"/>
    <w:semiHidden/>
    <w:unhideWhenUsed/>
    <w:rsid w:val="00123E5F"/>
    <w:rPr>
      <w:vertAlign w:val="superscript"/>
    </w:rPr>
  </w:style>
  <w:style w:type="paragraph" w:styleId="Bibliography">
    <w:name w:val="Bibliography"/>
    <w:basedOn w:val="Normal"/>
    <w:next w:val="Normal"/>
    <w:uiPriority w:val="37"/>
    <w:unhideWhenUsed/>
    <w:rsid w:val="00E9003F"/>
    <w:pPr>
      <w:spacing w:after="240" w:line="240" w:lineRule="auto"/>
      <w:ind w:left="720" w:hanging="720"/>
    </w:pPr>
  </w:style>
  <w:style w:type="paragraph" w:customStyle="1" w:styleId="Bibliographicreference-body">
    <w:name w:val="Bibliographic reference - body"/>
    <w:basedOn w:val="Bibliography"/>
    <w:qFormat/>
    <w:rsid w:val="00494A64"/>
    <w:pPr>
      <w:ind w:left="992"/>
    </w:pPr>
  </w:style>
  <w:style w:type="paragraph" w:styleId="Header">
    <w:name w:val="header"/>
    <w:basedOn w:val="Normal"/>
    <w:link w:val="HeaderChar"/>
    <w:uiPriority w:val="99"/>
    <w:unhideWhenUsed/>
    <w:rsid w:val="00DE2936"/>
    <w:pPr>
      <w:tabs>
        <w:tab w:val="center" w:pos="4680"/>
        <w:tab w:val="right" w:pos="9360"/>
      </w:tabs>
      <w:spacing w:after="0" w:line="240" w:lineRule="auto"/>
      <w:jc w:val="right"/>
    </w:pPr>
    <w:rPr>
      <w:i/>
      <w:iCs/>
      <w:sz w:val="20"/>
      <w:szCs w:val="20"/>
    </w:rPr>
  </w:style>
  <w:style w:type="character" w:customStyle="1" w:styleId="HeaderChar">
    <w:name w:val="Header Char"/>
    <w:basedOn w:val="DefaultParagraphFont"/>
    <w:link w:val="Header"/>
    <w:uiPriority w:val="99"/>
    <w:rsid w:val="00DE2936"/>
    <w:rPr>
      <w:i/>
      <w:iCs/>
      <w:sz w:val="20"/>
      <w:szCs w:val="20"/>
      <w:lang w:val="en-US"/>
    </w:rPr>
  </w:style>
  <w:style w:type="paragraph" w:styleId="Footer">
    <w:name w:val="footer"/>
    <w:basedOn w:val="Normal"/>
    <w:link w:val="FooterChar"/>
    <w:uiPriority w:val="99"/>
    <w:unhideWhenUsed/>
    <w:rsid w:val="00E06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3EF"/>
    <w:rPr>
      <w:sz w:val="23"/>
      <w:lang w:val="en-US"/>
    </w:rPr>
  </w:style>
  <w:style w:type="character" w:styleId="PageNumber">
    <w:name w:val="page number"/>
    <w:basedOn w:val="DefaultParagraphFont"/>
    <w:uiPriority w:val="99"/>
    <w:semiHidden/>
    <w:unhideWhenUsed/>
    <w:rsid w:val="00E063EF"/>
  </w:style>
  <w:style w:type="paragraph" w:styleId="Caption">
    <w:name w:val="caption"/>
    <w:basedOn w:val="Normal"/>
    <w:next w:val="Normal"/>
    <w:uiPriority w:val="35"/>
    <w:unhideWhenUsed/>
    <w:qFormat/>
    <w:rsid w:val="00EF5450"/>
    <w:pPr>
      <w:spacing w:after="200" w:line="240" w:lineRule="auto"/>
    </w:pPr>
    <w:rPr>
      <w:color w:val="000000" w:themeColor="text1"/>
      <w:sz w:val="20"/>
      <w:szCs w:val="20"/>
    </w:rPr>
  </w:style>
  <w:style w:type="paragraph" w:customStyle="1" w:styleId="Arabicpoetry">
    <w:name w:val="Arabic poetry"/>
    <w:basedOn w:val="BodyText"/>
    <w:qFormat/>
    <w:rsid w:val="00ED5FE4"/>
    <w:pPr>
      <w:tabs>
        <w:tab w:val="left" w:pos="4253"/>
      </w:tabs>
      <w:bidi/>
      <w:spacing w:after="0"/>
      <w:ind w:left="992" w:hanging="425"/>
    </w:pPr>
    <w:rPr>
      <w:sz w:val="24"/>
    </w:rPr>
  </w:style>
  <w:style w:type="paragraph" w:customStyle="1" w:styleId="Englishpoetry">
    <w:name w:val="English poetry"/>
    <w:basedOn w:val="BodyText"/>
    <w:qFormat/>
    <w:rsid w:val="00C15EE0"/>
    <w:pPr>
      <w:tabs>
        <w:tab w:val="left" w:pos="4395"/>
      </w:tabs>
      <w:ind w:left="992" w:hanging="425"/>
    </w:pPr>
    <w:rPr>
      <w:lang w:val="en-CA"/>
    </w:rPr>
  </w:style>
  <w:style w:type="paragraph" w:customStyle="1" w:styleId="Englishpoetry-table">
    <w:name w:val="English poetry - table"/>
    <w:basedOn w:val="Englishpoetry"/>
    <w:qFormat/>
    <w:rsid w:val="00C15EE0"/>
    <w:pPr>
      <w:ind w:left="284" w:hanging="284"/>
    </w:pPr>
  </w:style>
  <w:style w:type="paragraph" w:customStyle="1" w:styleId="Non-Englishromanizedpoetry-table">
    <w:name w:val="Non-English romanized poetry - table"/>
    <w:basedOn w:val="Englishpoetry-table"/>
    <w:rsid w:val="00677CED"/>
    <w:pPr>
      <w:ind w:hanging="283"/>
    </w:pPr>
    <w:rPr>
      <w:i/>
      <w:noProof/>
    </w:rPr>
  </w:style>
  <w:style w:type="table" w:styleId="TableGrid">
    <w:name w:val="Table Grid"/>
    <w:basedOn w:val="TableNormal"/>
    <w:uiPriority w:val="39"/>
    <w:rsid w:val="00C15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n-Englishromanizedpoetry">
    <w:name w:val="Non-English romanized poetry"/>
    <w:basedOn w:val="Englishpoetry"/>
    <w:rsid w:val="00677CED"/>
    <w:rPr>
      <w:i/>
      <w:noProof/>
    </w:rPr>
  </w:style>
  <w:style w:type="paragraph" w:customStyle="1" w:styleId="Arabicpoetry-table">
    <w:name w:val="Arabic poetry - table"/>
    <w:basedOn w:val="Arabicpoetry"/>
    <w:qFormat/>
    <w:rsid w:val="00D95DAA"/>
    <w:pPr>
      <w:spacing w:line="240" w:lineRule="auto"/>
      <w:ind w:left="568" w:hanging="284"/>
    </w:pPr>
  </w:style>
  <w:style w:type="paragraph" w:customStyle="1" w:styleId="Blockquote">
    <w:name w:val="Block quote"/>
    <w:basedOn w:val="BodyText"/>
    <w:qFormat/>
    <w:rsid w:val="00E9003F"/>
    <w:pPr>
      <w:ind w:left="720"/>
    </w:pPr>
  </w:style>
  <w:style w:type="paragraph" w:customStyle="1" w:styleId="Blockquote-non-English">
    <w:name w:val="Block quote - non-English"/>
    <w:basedOn w:val="Blockquote"/>
    <w:qFormat/>
    <w:rsid w:val="00E9003F"/>
    <w:rPr>
      <w:i/>
    </w:rPr>
  </w:style>
  <w:style w:type="paragraph" w:customStyle="1" w:styleId="Tablecellcontents">
    <w:name w:val="Table cell contents"/>
    <w:basedOn w:val="BodyText"/>
    <w:qFormat/>
    <w:rsid w:val="005568CB"/>
    <w:pPr>
      <w:spacing w:line="240" w:lineRule="auto"/>
    </w:pPr>
    <w:rPr>
      <w:sz w:val="21"/>
      <w:szCs w:val="21"/>
      <w:lang w:val="fr-FR"/>
    </w:rPr>
  </w:style>
  <w:style w:type="paragraph" w:customStyle="1" w:styleId="Tableheading">
    <w:name w:val="Table heading"/>
    <w:basedOn w:val="Tablecellcontents"/>
    <w:qFormat/>
    <w:rsid w:val="005568CB"/>
    <w:rPr>
      <w:b/>
      <w:bCs/>
    </w:rPr>
  </w:style>
  <w:style w:type="character" w:styleId="CommentReference">
    <w:name w:val="annotation reference"/>
    <w:basedOn w:val="DefaultParagraphFont"/>
    <w:uiPriority w:val="99"/>
    <w:semiHidden/>
    <w:unhideWhenUsed/>
    <w:rsid w:val="00A32685"/>
    <w:rPr>
      <w:sz w:val="16"/>
      <w:szCs w:val="16"/>
    </w:rPr>
  </w:style>
  <w:style w:type="paragraph" w:customStyle="1" w:styleId="Englishpoetrystanza">
    <w:name w:val="English poetry stanza"/>
    <w:basedOn w:val="Englishpoetry"/>
    <w:qFormat/>
    <w:rsid w:val="00A32685"/>
    <w:pPr>
      <w:ind w:left="567" w:firstLine="0"/>
    </w:pPr>
  </w:style>
  <w:style w:type="paragraph" w:customStyle="1" w:styleId="Englishpoetry-3segments">
    <w:name w:val="English poetry - 3 segments"/>
    <w:basedOn w:val="BodyText"/>
    <w:qFormat/>
    <w:rsid w:val="00C15EE0"/>
    <w:pPr>
      <w:tabs>
        <w:tab w:val="left" w:pos="3120"/>
        <w:tab w:val="left" w:pos="6240"/>
      </w:tabs>
      <w:ind w:left="992" w:hanging="425"/>
    </w:pPr>
    <w:rPr>
      <w:lang w:val="en-CA"/>
    </w:rPr>
  </w:style>
  <w:style w:type="paragraph" w:customStyle="1" w:styleId="Englishpoetry-4segments">
    <w:name w:val="English poetry - 4 segments"/>
    <w:basedOn w:val="BodyText"/>
    <w:qFormat/>
    <w:rsid w:val="00C15EE0"/>
    <w:pPr>
      <w:tabs>
        <w:tab w:val="left" w:pos="2268"/>
        <w:tab w:val="left" w:pos="4536"/>
        <w:tab w:val="left" w:pos="6804"/>
      </w:tabs>
      <w:ind w:left="992" w:hanging="425"/>
    </w:pPr>
    <w:rPr>
      <w:lang w:val="en-CA"/>
    </w:rPr>
  </w:style>
  <w:style w:type="paragraph" w:customStyle="1" w:styleId="Englishpoetry-5segments">
    <w:name w:val="English poetry - 5 segments"/>
    <w:basedOn w:val="BodyText"/>
    <w:qFormat/>
    <w:rsid w:val="00C15EE0"/>
    <w:pPr>
      <w:tabs>
        <w:tab w:val="left" w:pos="1701"/>
        <w:tab w:val="left" w:pos="3402"/>
        <w:tab w:val="left" w:pos="5103"/>
        <w:tab w:val="left" w:pos="6804"/>
      </w:tabs>
      <w:ind w:left="992" w:hanging="425"/>
    </w:pPr>
    <w:rPr>
      <w:lang w:val="en-CA"/>
    </w:rPr>
  </w:style>
  <w:style w:type="paragraph" w:customStyle="1" w:styleId="Arabicpoetry-3segments">
    <w:name w:val="Arabic poetry - 3 segments"/>
    <w:basedOn w:val="BodyText"/>
    <w:qFormat/>
    <w:rsid w:val="00ED5FE4"/>
    <w:pPr>
      <w:tabs>
        <w:tab w:val="left" w:pos="3120"/>
        <w:tab w:val="left" w:pos="6240"/>
      </w:tabs>
      <w:bidi/>
      <w:spacing w:after="0"/>
      <w:ind w:left="992" w:hanging="425"/>
    </w:pPr>
    <w:rPr>
      <w:sz w:val="24"/>
    </w:rPr>
  </w:style>
  <w:style w:type="paragraph" w:customStyle="1" w:styleId="Arabicpoetry-4segments">
    <w:name w:val="Arabic poetry - 4 segments"/>
    <w:basedOn w:val="BodyText"/>
    <w:qFormat/>
    <w:rsid w:val="00ED5FE4"/>
    <w:pPr>
      <w:tabs>
        <w:tab w:val="left" w:pos="2268"/>
        <w:tab w:val="left" w:pos="4536"/>
        <w:tab w:val="left" w:pos="6804"/>
      </w:tabs>
      <w:bidi/>
      <w:spacing w:after="0"/>
      <w:ind w:left="992" w:hanging="425"/>
    </w:pPr>
    <w:rPr>
      <w:sz w:val="24"/>
    </w:rPr>
  </w:style>
  <w:style w:type="paragraph" w:customStyle="1" w:styleId="Arabicpoetry-5segments">
    <w:name w:val="Arabic poetry - 5 segments"/>
    <w:basedOn w:val="BodyText"/>
    <w:qFormat/>
    <w:rsid w:val="00ED5FE4"/>
    <w:pPr>
      <w:tabs>
        <w:tab w:val="left" w:pos="1701"/>
        <w:tab w:val="left" w:pos="3402"/>
        <w:tab w:val="left" w:pos="5103"/>
        <w:tab w:val="left" w:pos="6804"/>
      </w:tabs>
      <w:bidi/>
      <w:spacing w:after="0"/>
      <w:ind w:left="992" w:hanging="425"/>
    </w:pPr>
    <w:rPr>
      <w:sz w:val="24"/>
    </w:rPr>
  </w:style>
  <w:style w:type="paragraph" w:customStyle="1" w:styleId="Non-Englishromanizedpoetry-3segments">
    <w:name w:val="Non-English romanized poetry - 3 segments"/>
    <w:basedOn w:val="Englishpoetry"/>
    <w:rsid w:val="00677CED"/>
    <w:rPr>
      <w:i/>
      <w:noProof/>
    </w:rPr>
  </w:style>
  <w:style w:type="paragraph" w:customStyle="1" w:styleId="Non-Englishromanizedpoetry-4segments">
    <w:name w:val="Non-English romanized poetry - 4 segments"/>
    <w:basedOn w:val="Englishpoetry"/>
    <w:rsid w:val="00677CED"/>
    <w:rPr>
      <w:i/>
      <w:noProof/>
    </w:rPr>
  </w:style>
  <w:style w:type="paragraph" w:customStyle="1" w:styleId="Non-Englishromanizedpoetry-5segments">
    <w:name w:val="Non-English romanized poetry - 5 segments"/>
    <w:basedOn w:val="Englishpoetry"/>
    <w:rsid w:val="00677CED"/>
    <w:rPr>
      <w:i/>
      <w:noProof/>
    </w:rPr>
  </w:style>
  <w:style w:type="paragraph" w:customStyle="1" w:styleId="Englishpoetry-table-3segments">
    <w:name w:val="English poetry - table - 3 segments"/>
    <w:basedOn w:val="Englishpoetry"/>
    <w:qFormat/>
    <w:rsid w:val="00C15EE0"/>
    <w:pPr>
      <w:tabs>
        <w:tab w:val="left" w:pos="3120"/>
        <w:tab w:val="left" w:pos="6240"/>
      </w:tabs>
      <w:ind w:left="284" w:hanging="284"/>
    </w:pPr>
  </w:style>
  <w:style w:type="paragraph" w:customStyle="1" w:styleId="Englishpoetry-table-4segments">
    <w:name w:val="English poetry - table - 4 segments"/>
    <w:basedOn w:val="Englishpoetry"/>
    <w:qFormat/>
    <w:rsid w:val="00C15EE0"/>
    <w:pPr>
      <w:tabs>
        <w:tab w:val="left" w:pos="2268"/>
        <w:tab w:val="left" w:pos="4536"/>
        <w:tab w:val="left" w:pos="6804"/>
      </w:tabs>
      <w:ind w:left="284" w:hanging="284"/>
    </w:pPr>
  </w:style>
  <w:style w:type="paragraph" w:customStyle="1" w:styleId="Englishpoetry-table-5segments">
    <w:name w:val="English poetry - table - 5 segments"/>
    <w:basedOn w:val="Englishpoetry"/>
    <w:qFormat/>
    <w:rsid w:val="00C15EE0"/>
    <w:pPr>
      <w:tabs>
        <w:tab w:val="left" w:pos="1701"/>
        <w:tab w:val="left" w:pos="3402"/>
        <w:tab w:val="left" w:pos="5103"/>
        <w:tab w:val="left" w:pos="6804"/>
      </w:tabs>
      <w:ind w:left="284" w:hanging="284"/>
    </w:pPr>
  </w:style>
  <w:style w:type="paragraph" w:customStyle="1" w:styleId="Arabicpoetry-table-3segments">
    <w:name w:val="Arabic poetry - table - 3 segments"/>
    <w:basedOn w:val="Arabicpoetry"/>
    <w:qFormat/>
    <w:rsid w:val="00D95DAA"/>
    <w:pPr>
      <w:tabs>
        <w:tab w:val="left" w:pos="3120"/>
        <w:tab w:val="left" w:pos="6240"/>
      </w:tabs>
      <w:spacing w:line="240" w:lineRule="auto"/>
      <w:ind w:left="568" w:hanging="284"/>
    </w:pPr>
  </w:style>
  <w:style w:type="paragraph" w:customStyle="1" w:styleId="Arabicpoetry-table-4segments">
    <w:name w:val="Arabic poetry - table - 4 segments"/>
    <w:basedOn w:val="Arabicpoetry"/>
    <w:qFormat/>
    <w:rsid w:val="00D95DAA"/>
    <w:pPr>
      <w:tabs>
        <w:tab w:val="left" w:pos="2268"/>
        <w:tab w:val="left" w:pos="4536"/>
        <w:tab w:val="left" w:pos="6804"/>
      </w:tabs>
      <w:spacing w:line="240" w:lineRule="auto"/>
      <w:ind w:left="568" w:hanging="284"/>
    </w:pPr>
  </w:style>
  <w:style w:type="paragraph" w:customStyle="1" w:styleId="Arabicpoetry-table-5segments">
    <w:name w:val="Arabic poetry - table - 5 segments"/>
    <w:basedOn w:val="Arabicpoetry"/>
    <w:qFormat/>
    <w:rsid w:val="00D95DAA"/>
    <w:pPr>
      <w:tabs>
        <w:tab w:val="left" w:pos="1701"/>
        <w:tab w:val="left" w:pos="3402"/>
        <w:tab w:val="left" w:pos="5103"/>
        <w:tab w:val="left" w:pos="6804"/>
      </w:tabs>
      <w:spacing w:line="240" w:lineRule="auto"/>
      <w:ind w:left="568" w:hanging="284"/>
    </w:pPr>
  </w:style>
  <w:style w:type="paragraph" w:customStyle="1" w:styleId="Non-Englishromanizedpoetry-table-3segments">
    <w:name w:val="Non-English romanized poetry - table - 3 segments"/>
    <w:basedOn w:val="Englishpoetry-table"/>
    <w:rsid w:val="00677CED"/>
    <w:pPr>
      <w:tabs>
        <w:tab w:val="left" w:pos="3120"/>
        <w:tab w:val="left" w:pos="6240"/>
      </w:tabs>
      <w:ind w:hanging="283"/>
    </w:pPr>
    <w:rPr>
      <w:i/>
      <w:noProof/>
    </w:rPr>
  </w:style>
  <w:style w:type="paragraph" w:customStyle="1" w:styleId="Non-Englishromanizedpoetry-table-4segments">
    <w:name w:val="Non-English romanized poetry - table - 4 segments"/>
    <w:basedOn w:val="Englishpoetry-table"/>
    <w:rsid w:val="00677CED"/>
    <w:pPr>
      <w:tabs>
        <w:tab w:val="left" w:pos="2268"/>
        <w:tab w:val="left" w:pos="4536"/>
        <w:tab w:val="left" w:pos="6804"/>
      </w:tabs>
      <w:ind w:hanging="283"/>
    </w:pPr>
    <w:rPr>
      <w:i/>
      <w:noProof/>
    </w:rPr>
  </w:style>
  <w:style w:type="paragraph" w:customStyle="1" w:styleId="Non-Englishromanizedpoetry-table-5segments">
    <w:name w:val="Non-English romanized poetry - table - 5 segments"/>
    <w:basedOn w:val="Englishpoetry-table"/>
    <w:rsid w:val="00677CED"/>
    <w:pPr>
      <w:tabs>
        <w:tab w:val="left" w:pos="1701"/>
        <w:tab w:val="left" w:pos="3402"/>
        <w:tab w:val="left" w:pos="5103"/>
        <w:tab w:val="left" w:pos="6804"/>
      </w:tabs>
      <w:ind w:hanging="283"/>
    </w:pPr>
    <w:rPr>
      <w:i/>
      <w:noProof/>
    </w:rPr>
  </w:style>
  <w:style w:type="paragraph" w:customStyle="1" w:styleId="Arabicpoetrystanza">
    <w:name w:val="Arabic poetry stanza"/>
    <w:basedOn w:val="Arabicpoetry"/>
    <w:qFormat/>
    <w:rsid w:val="00046356"/>
    <w:pPr>
      <w:spacing w:after="200"/>
      <w:ind w:left="567" w:firstLine="0"/>
    </w:pPr>
  </w:style>
  <w:style w:type="paragraph" w:customStyle="1" w:styleId="QuranArabic">
    <w:name w:val="Qur'an Arabic"/>
    <w:basedOn w:val="NormalWeb"/>
    <w:link w:val="QuranArabicChar"/>
    <w:qFormat/>
    <w:rsid w:val="008C3815"/>
    <w:rPr>
      <w:rFonts w:cs="Amiri Quran"/>
    </w:rPr>
  </w:style>
  <w:style w:type="character" w:customStyle="1" w:styleId="NormalWebChar">
    <w:name w:val="Normal (Web) Char"/>
    <w:basedOn w:val="DefaultParagraphFont"/>
    <w:link w:val="NormalWeb"/>
    <w:uiPriority w:val="99"/>
    <w:rsid w:val="00A827DD"/>
    <w:rPr>
      <w:kern w:val="0"/>
      <w:lang w:val="en-US"/>
      <w14:ligatures w14:val="none"/>
    </w:rPr>
  </w:style>
  <w:style w:type="character" w:customStyle="1" w:styleId="QuranArabicChar">
    <w:name w:val="Qur'an Arabic Char"/>
    <w:basedOn w:val="NormalWebChar"/>
    <w:link w:val="QuranArabic"/>
    <w:rsid w:val="00A827DD"/>
    <w:rPr>
      <w:rFonts w:cs="Amiri Quran"/>
      <w:kern w:val="0"/>
      <w:lang w:val="en-US"/>
      <w14:ligatures w14:val="none"/>
    </w:rPr>
  </w:style>
  <w:style w:type="paragraph" w:styleId="TOC1">
    <w:name w:val="toc 1"/>
    <w:basedOn w:val="BodyText"/>
    <w:next w:val="Normal"/>
    <w:autoRedefine/>
    <w:uiPriority w:val="39"/>
    <w:unhideWhenUsed/>
    <w:rsid w:val="00D1625F"/>
    <w:pPr>
      <w:tabs>
        <w:tab w:val="right" w:pos="9350"/>
      </w:tabs>
    </w:pPr>
    <w:rPr>
      <w:bCs/>
      <w:sz w:val="20"/>
    </w:rPr>
  </w:style>
  <w:style w:type="paragraph" w:styleId="TOC2">
    <w:name w:val="toc 2"/>
    <w:basedOn w:val="Normal"/>
    <w:next w:val="Normal"/>
    <w:autoRedefine/>
    <w:uiPriority w:val="39"/>
    <w:unhideWhenUsed/>
    <w:rsid w:val="00D1625F"/>
    <w:pPr>
      <w:spacing w:after="120"/>
      <w:ind w:left="232"/>
    </w:pPr>
    <w:rPr>
      <w:i/>
      <w:iCs/>
      <w:sz w:val="20"/>
    </w:rPr>
  </w:style>
  <w:style w:type="paragraph" w:styleId="TOC3">
    <w:name w:val="toc 3"/>
    <w:basedOn w:val="Normal"/>
    <w:next w:val="Normal"/>
    <w:autoRedefine/>
    <w:uiPriority w:val="39"/>
    <w:unhideWhenUsed/>
    <w:rsid w:val="00DE2936"/>
    <w:pPr>
      <w:spacing w:after="0"/>
      <w:ind w:left="460"/>
    </w:pPr>
    <w:rPr>
      <w:sz w:val="20"/>
    </w:rPr>
  </w:style>
  <w:style w:type="paragraph" w:styleId="TOC4">
    <w:name w:val="toc 4"/>
    <w:basedOn w:val="Normal"/>
    <w:next w:val="Normal"/>
    <w:autoRedefine/>
    <w:uiPriority w:val="39"/>
    <w:unhideWhenUsed/>
    <w:rsid w:val="00DE2936"/>
    <w:pPr>
      <w:spacing w:after="0"/>
      <w:ind w:left="690"/>
    </w:pPr>
    <w:rPr>
      <w:sz w:val="20"/>
    </w:rPr>
  </w:style>
  <w:style w:type="paragraph" w:styleId="TOC5">
    <w:name w:val="toc 5"/>
    <w:basedOn w:val="Normal"/>
    <w:next w:val="Normal"/>
    <w:autoRedefine/>
    <w:uiPriority w:val="39"/>
    <w:unhideWhenUsed/>
    <w:rsid w:val="00DE2936"/>
    <w:pPr>
      <w:spacing w:after="0"/>
      <w:ind w:left="920"/>
    </w:pPr>
    <w:rPr>
      <w:sz w:val="20"/>
    </w:rPr>
  </w:style>
  <w:style w:type="paragraph" w:styleId="TOC6">
    <w:name w:val="toc 6"/>
    <w:basedOn w:val="Normal"/>
    <w:next w:val="Normal"/>
    <w:autoRedefine/>
    <w:uiPriority w:val="39"/>
    <w:unhideWhenUsed/>
    <w:rsid w:val="00DE2936"/>
    <w:pPr>
      <w:spacing w:after="0"/>
      <w:ind w:left="1150"/>
    </w:pPr>
    <w:rPr>
      <w:sz w:val="20"/>
    </w:rPr>
  </w:style>
  <w:style w:type="paragraph" w:styleId="TOC7">
    <w:name w:val="toc 7"/>
    <w:basedOn w:val="Normal"/>
    <w:next w:val="Normal"/>
    <w:autoRedefine/>
    <w:uiPriority w:val="39"/>
    <w:unhideWhenUsed/>
    <w:rsid w:val="00DE2936"/>
    <w:pPr>
      <w:spacing w:after="0"/>
      <w:ind w:left="1380"/>
    </w:pPr>
    <w:rPr>
      <w:sz w:val="20"/>
    </w:rPr>
  </w:style>
  <w:style w:type="paragraph" w:styleId="TOC8">
    <w:name w:val="toc 8"/>
    <w:basedOn w:val="Normal"/>
    <w:next w:val="Normal"/>
    <w:autoRedefine/>
    <w:uiPriority w:val="39"/>
    <w:unhideWhenUsed/>
    <w:rsid w:val="00DE2936"/>
    <w:pPr>
      <w:spacing w:after="0"/>
      <w:ind w:left="1610"/>
    </w:pPr>
    <w:rPr>
      <w:sz w:val="20"/>
    </w:rPr>
  </w:style>
  <w:style w:type="paragraph" w:styleId="TOC9">
    <w:name w:val="toc 9"/>
    <w:basedOn w:val="Normal"/>
    <w:next w:val="Normal"/>
    <w:autoRedefine/>
    <w:uiPriority w:val="39"/>
    <w:unhideWhenUsed/>
    <w:rsid w:val="00DE2936"/>
    <w:pPr>
      <w:spacing w:after="0"/>
      <w:ind w:left="1840"/>
    </w:pPr>
    <w:rPr>
      <w:sz w:val="20"/>
    </w:rPr>
  </w:style>
  <w:style w:type="character" w:styleId="Hyperlink">
    <w:name w:val="Hyperlink"/>
    <w:basedOn w:val="DefaultParagraphFont"/>
    <w:uiPriority w:val="99"/>
    <w:unhideWhenUsed/>
    <w:rsid w:val="00187BCC"/>
    <w:rPr>
      <w:color w:val="074F6A" w:themeColor="accent4" w:themeShade="80"/>
      <w:u w:val="none"/>
    </w:rPr>
  </w:style>
  <w:style w:type="paragraph" w:customStyle="1" w:styleId="Heading1-excludefromTOC">
    <w:name w:val="Heading 1 - exclude from TOC"/>
    <w:basedOn w:val="Heading1"/>
    <w:qFormat/>
    <w:rsid w:val="00DE2936"/>
    <w:rPr>
      <w:lang w:val="en-CA"/>
    </w:rPr>
  </w:style>
  <w:style w:type="paragraph" w:customStyle="1" w:styleId="caption-Alt-text">
    <w:name w:val="caption - Alt-text"/>
    <w:basedOn w:val="Caption"/>
    <w:qFormat/>
    <w:rsid w:val="00620330"/>
  </w:style>
  <w:style w:type="paragraph" w:styleId="TableofFigures">
    <w:name w:val="table of figures"/>
    <w:basedOn w:val="Normal"/>
    <w:next w:val="Normal"/>
    <w:uiPriority w:val="99"/>
    <w:unhideWhenUsed/>
    <w:rsid w:val="00780119"/>
    <w:pPr>
      <w:spacing w:after="0"/>
      <w:ind w:left="460" w:hanging="460"/>
    </w:pPr>
    <w:rPr>
      <w:bCs/>
      <w:sz w:val="20"/>
    </w:rPr>
  </w:style>
  <w:style w:type="numbering" w:customStyle="1" w:styleId="CurrentList1">
    <w:name w:val="Current List1"/>
    <w:uiPriority w:val="99"/>
    <w:rsid w:val="00572D42"/>
    <w:pPr>
      <w:numPr>
        <w:numId w:val="4"/>
      </w:numPr>
    </w:pPr>
  </w:style>
  <w:style w:type="numbering" w:customStyle="1" w:styleId="CurrentList2">
    <w:name w:val="Current List2"/>
    <w:uiPriority w:val="99"/>
    <w:rsid w:val="00572D42"/>
    <w:pPr>
      <w:numPr>
        <w:numId w:val="5"/>
      </w:numPr>
    </w:pPr>
  </w:style>
  <w:style w:type="numbering" w:customStyle="1" w:styleId="CurrentList3">
    <w:name w:val="Current List3"/>
    <w:uiPriority w:val="99"/>
    <w:rsid w:val="00572D42"/>
    <w:pPr>
      <w:numPr>
        <w:numId w:val="6"/>
      </w:numPr>
    </w:pPr>
  </w:style>
  <w:style w:type="numbering" w:customStyle="1" w:styleId="CurrentList4">
    <w:name w:val="Current List4"/>
    <w:uiPriority w:val="99"/>
    <w:rsid w:val="00572D42"/>
    <w:pPr>
      <w:numPr>
        <w:numId w:val="7"/>
      </w:numPr>
    </w:pPr>
  </w:style>
  <w:style w:type="numbering" w:customStyle="1" w:styleId="CurrentList5">
    <w:name w:val="Current List5"/>
    <w:uiPriority w:val="99"/>
    <w:rsid w:val="00572D42"/>
    <w:pPr>
      <w:numPr>
        <w:numId w:val="8"/>
      </w:numPr>
    </w:pPr>
  </w:style>
  <w:style w:type="numbering" w:customStyle="1" w:styleId="CurrentList6">
    <w:name w:val="Current List6"/>
    <w:uiPriority w:val="99"/>
    <w:rsid w:val="00572D42"/>
    <w:pPr>
      <w:numPr>
        <w:numId w:val="9"/>
      </w:numPr>
    </w:pPr>
  </w:style>
  <w:style w:type="numbering" w:customStyle="1" w:styleId="CurrentList7">
    <w:name w:val="Current List7"/>
    <w:uiPriority w:val="99"/>
    <w:rsid w:val="00572D42"/>
    <w:pPr>
      <w:numPr>
        <w:numId w:val="10"/>
      </w:numPr>
    </w:pPr>
  </w:style>
  <w:style w:type="character" w:styleId="UnresolvedMention">
    <w:name w:val="Unresolved Mention"/>
    <w:basedOn w:val="DefaultParagraphFont"/>
    <w:uiPriority w:val="99"/>
    <w:semiHidden/>
    <w:unhideWhenUsed/>
    <w:rsid w:val="004524EE"/>
    <w:rPr>
      <w:color w:val="605E5C"/>
      <w:shd w:val="clear" w:color="auto" w:fill="E1DFDD"/>
    </w:rPr>
  </w:style>
  <w:style w:type="character" w:customStyle="1" w:styleId="VerbatimChar">
    <w:name w:val="Verbatim Char"/>
    <w:basedOn w:val="DefaultParagraphFont"/>
    <w:rsid w:val="00B06606"/>
    <w:rPr>
      <w:rFonts w:ascii="Consolas" w:hAnsi="Consolas"/>
      <w:sz w:val="22"/>
    </w:rPr>
  </w:style>
  <w:style w:type="paragraph" w:customStyle="1" w:styleId="western">
    <w:name w:val="western"/>
    <w:basedOn w:val="Normal"/>
    <w:rsid w:val="00CD211A"/>
    <w:pPr>
      <w:spacing w:before="100" w:beforeAutospacing="1" w:after="119"/>
    </w:pPr>
    <w:rPr>
      <w:kern w:val="0"/>
      <w:sz w:val="22"/>
      <w:szCs w:val="22"/>
      <w:lang w:val="en-CA"/>
      <w14:ligatures w14:val="none"/>
    </w:rPr>
  </w:style>
  <w:style w:type="paragraph" w:customStyle="1" w:styleId="sdendnote-western">
    <w:name w:val="sdendnote-western"/>
    <w:basedOn w:val="Normal"/>
    <w:rsid w:val="00C70840"/>
    <w:pPr>
      <w:spacing w:before="100" w:beforeAutospacing="1" w:after="113" w:line="240" w:lineRule="auto"/>
    </w:pPr>
    <w:rPr>
      <w:kern w:val="0"/>
      <w:sz w:val="22"/>
      <w:szCs w:val="22"/>
      <w:lang w:val="en-CA"/>
      <w14:ligatures w14:val="none"/>
    </w:rPr>
  </w:style>
  <w:style w:type="numbering" w:customStyle="1" w:styleId="CurrentList8">
    <w:name w:val="Current List8"/>
    <w:uiPriority w:val="99"/>
    <w:rsid w:val="009D1871"/>
    <w:pPr>
      <w:numPr>
        <w:numId w:val="16"/>
      </w:numPr>
    </w:pPr>
  </w:style>
  <w:style w:type="paragraph" w:customStyle="1" w:styleId="Heading2-excludefromTOC">
    <w:name w:val="Heading 2 - exclude from TOC"/>
    <w:basedOn w:val="Heading2"/>
    <w:qFormat/>
    <w:rsid w:val="00A46B53"/>
    <w:pPr>
      <w:outlineLvl w:val="9"/>
    </w:pPr>
    <w:rPr>
      <w:lang w:val="fr-FR"/>
    </w:rPr>
  </w:style>
  <w:style w:type="paragraph" w:customStyle="1" w:styleId="heading10">
    <w:name w:val="heading 10"/>
    <w:basedOn w:val="Heading"/>
    <w:next w:val="Normal"/>
    <w:uiPriority w:val="9"/>
    <w:unhideWhenUsed/>
    <w:qFormat/>
    <w:pPr>
      <w:tabs>
        <w:tab w:val="left" w:pos="566"/>
      </w:tabs>
      <w:spacing w:before="60" w:after="60"/>
      <w:ind w:left="3288"/>
    </w:pPr>
    <w:rPr>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1.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3.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ephhill/Documents/_1%20Projects/Writing%20Projects/Islamic%20Africa%20editorial/2025%20processing%20submissions/Copy%20editing/Islamic%20Africa%20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Islamic Africa article template.dotx</Template>
  <TotalTime>0</TotalTime>
  <Pages>15</Pages>
  <Words>3743</Words>
  <Characters>21336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This Is the Book’s Title</vt:lpstr>
    </vt:vector>
  </TitlesOfParts>
  <Manager/>
  <Company/>
  <LinksUpToDate>false</LinksUpToDate>
  <CharactersWithSpaces>25029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the Book’s Title</dc:title>
  <dc:subject/>
  <dc:creator>Author Name</dc:creator>
  <cp:keywords/>
  <dc:description/>
  <cp:lastModifiedBy>Joseph Hill</cp:lastModifiedBy>
  <cp:revision>2</cp:revision>
  <dcterms:created xsi:type="dcterms:W3CDTF">2026-10-13T22:34:00Z</dcterms:created>
  <dcterms:modified xsi:type="dcterms:W3CDTF">2026-10-13T22:34:00Z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id="YpZWIzjw"/&gt;&lt;style id="http://www.zotero.org/styles/chicago-author-date" locale="en-US" hasBibliography="1" bibliographyStyleHasBeenSet="1"/&gt;&lt;prefs&gt;&lt;pref name="fieldType" value="Field"/&gt;&lt;pref name=</vt:lpwstr>
  </property>
  <property fmtid="{D5CDD505-2E9C-101B-9397-08002B2CF9AE}" pid="3" name="ZOTERO_PREF_2">
    <vt:lpwstr>"dontAskDelayCitationUpdates" value="true"/&gt;&lt;/prefs&gt;&lt;/data&gt;</vt:lpwstr>
  </property>
  <property fmtid="{D5CDD505-2E9C-101B-9397-08002B2CF9AE}" pid="4" name="Short Title">
    <vt:lpwstr>Document Short Title</vt:lpwstr>
  </property>
  <property fmtid="{D5CDD505-2E9C-101B-9397-08002B2CF9AE}" pid="5" name="Subtitle">
    <vt:lpwstr>This is the Subtitle</vt:lpwstr>
  </property>
</Properties>
</file>